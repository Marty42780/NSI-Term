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870DCD0" w14:textId="7797008E" w:rsidR="00093985" w:rsidRPr="00E445BC" w:rsidRDefault="00E445BC" w:rsidP="00E445BC">
      <w:pPr>
        <w:spacing w:after="645" w:line="259" w:lineRule="auto"/>
        <w:ind w:left="0" w:firstLine="0"/>
        <w:jc w:val="center"/>
        <w:rPr>
          <w:b/>
          <w:bCs/>
          <w:sz w:val="50"/>
          <w:szCs w:val="50"/>
        </w:rPr>
      </w:pPr>
      <w:r w:rsidRPr="00E445BC">
        <w:rPr>
          <w:b/>
          <w:bCs/>
          <w:sz w:val="50"/>
          <w:szCs w:val="50"/>
        </w:rPr>
        <w:t>SIMULATION D’UN RESEAU</w:t>
      </w:r>
    </w:p>
    <w:p w14:paraId="1E705583" w14:textId="77777777" w:rsidR="00DE2865" w:rsidRDefault="008D6CB8">
      <w:pPr>
        <w:spacing w:after="0" w:line="495" w:lineRule="auto"/>
        <w:ind w:left="221" w:right="5559" w:hanging="236"/>
        <w:jc w:val="left"/>
        <w:rPr>
          <w:b/>
          <w:sz w:val="26"/>
        </w:rPr>
      </w:pPr>
      <w:r>
        <w:rPr>
          <w:b/>
          <w:sz w:val="26"/>
        </w:rPr>
        <w:t xml:space="preserve">1 Généralités du logiciel </w:t>
      </w:r>
      <w:proofErr w:type="spellStart"/>
      <w:r>
        <w:rPr>
          <w:b/>
          <w:sz w:val="26"/>
        </w:rPr>
        <w:t>Filius</w:t>
      </w:r>
      <w:proofErr w:type="spellEnd"/>
      <w:r>
        <w:rPr>
          <w:b/>
          <w:sz w:val="26"/>
        </w:rPr>
        <w:t xml:space="preserve"> </w:t>
      </w:r>
    </w:p>
    <w:p w14:paraId="79330451" w14:textId="77777777" w:rsidR="0059071C" w:rsidRDefault="008D6CB8" w:rsidP="00EF1EA6">
      <w:pPr>
        <w:spacing w:after="0" w:line="495" w:lineRule="auto"/>
        <w:ind w:left="142" w:right="5559" w:firstLine="0"/>
        <w:jc w:val="left"/>
        <w:rPr>
          <w:noProof/>
          <w:sz w:val="22"/>
        </w:rPr>
      </w:pPr>
      <w:r>
        <w:t xml:space="preserve">— </w:t>
      </w:r>
      <w:proofErr w:type="spellStart"/>
      <w:r>
        <w:t>Filius</w:t>
      </w:r>
      <w:proofErr w:type="spellEnd"/>
      <w:r>
        <w:t xml:space="preserve"> dispose de 3 modes :</w:t>
      </w:r>
      <w:r w:rsidR="00EF1EA6" w:rsidRPr="00EF1EA6">
        <w:rPr>
          <w:noProof/>
          <w:sz w:val="22"/>
        </w:rPr>
        <w:t xml:space="preserve"> </w:t>
      </w:r>
    </w:p>
    <w:p w14:paraId="3CB2EEDB" w14:textId="7E50FDD5" w:rsidR="00DE2865" w:rsidRDefault="00C72CB4" w:rsidP="00EF1EA6">
      <w:pPr>
        <w:spacing w:after="0" w:line="495" w:lineRule="auto"/>
        <w:ind w:left="142" w:right="5559" w:firstLine="0"/>
        <w:jc w:val="left"/>
      </w:pPr>
      <w:r>
        <w:rPr>
          <w:noProof/>
        </w:rPr>
        <w:drawing>
          <wp:inline distT="0" distB="0" distL="0" distR="0" wp14:anchorId="7F1FA494" wp14:editId="7BF9B8C0">
            <wp:extent cx="3200400" cy="7620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54F43" w14:textId="293C3A7B" w:rsidR="00093985" w:rsidRDefault="008D6CB8" w:rsidP="00DE2865">
      <w:pPr>
        <w:spacing w:after="165"/>
        <w:ind w:left="142" w:right="9" w:firstLine="0"/>
      </w:pPr>
      <w:r>
        <w:t xml:space="preserve">— Pour les clients nous prendrons des </w:t>
      </w:r>
      <w:r>
        <w:rPr>
          <w:i/>
        </w:rPr>
        <w:t xml:space="preserve">Notebooks </w:t>
      </w:r>
      <w:r>
        <w:t xml:space="preserve">et pour les serveurs nous prendrons des </w:t>
      </w:r>
      <w:r>
        <w:rPr>
          <w:i/>
        </w:rPr>
        <w:t>PC</w:t>
      </w:r>
      <w:r>
        <w:t>.</w:t>
      </w:r>
    </w:p>
    <w:p w14:paraId="1AFEA797" w14:textId="77777777" w:rsidR="00093985" w:rsidRDefault="008D6CB8" w:rsidP="00DE2865">
      <w:pPr>
        <w:spacing w:after="434"/>
        <w:ind w:left="142" w:right="9" w:firstLine="0"/>
      </w:pPr>
      <w:r>
        <w:t xml:space="preserve">— Pour voir la configuration d’un poste, 2click ou click droit puis </w:t>
      </w:r>
      <w:r>
        <w:rPr>
          <w:i/>
        </w:rPr>
        <w:t>configure</w:t>
      </w:r>
      <w:r>
        <w:t>.</w:t>
      </w:r>
    </w:p>
    <w:p w14:paraId="36701510" w14:textId="77777777" w:rsidR="00093985" w:rsidRDefault="008D6CB8">
      <w:pPr>
        <w:pStyle w:val="Titre1"/>
        <w:spacing w:after="454"/>
        <w:ind w:left="385" w:hanging="400"/>
      </w:pPr>
      <w:r>
        <w:t>Réalisation d’un réseau</w:t>
      </w:r>
    </w:p>
    <w:p w14:paraId="04E4CC0D" w14:textId="77777777" w:rsidR="00093985" w:rsidRDefault="008D6CB8">
      <w:pPr>
        <w:pStyle w:val="Titre2"/>
        <w:ind w:left="33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3E4295D" wp14:editId="4313C6E7">
                <wp:simplePos x="0" y="0"/>
                <wp:positionH relativeFrom="column">
                  <wp:posOffset>-7354</wp:posOffset>
                </wp:positionH>
                <wp:positionV relativeFrom="paragraph">
                  <wp:posOffset>-158738</wp:posOffset>
                </wp:positionV>
                <wp:extent cx="207494" cy="3676893"/>
                <wp:effectExtent l="0" t="0" r="0" b="0"/>
                <wp:wrapSquare wrapText="bothSides"/>
                <wp:docPr id="5677" name="Group 56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494" cy="3676893"/>
                          <a:chOff x="0" y="0"/>
                          <a:chExt cx="207494" cy="3676893"/>
                        </a:xfrm>
                      </wpg:grpSpPr>
                      <wps:wsp>
                        <wps:cNvPr id="81" name="Shape 81"/>
                        <wps:cNvSpPr/>
                        <wps:spPr>
                          <a:xfrm>
                            <a:off x="0" y="78204"/>
                            <a:ext cx="186945" cy="132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945" h="132446">
                                <a:moveTo>
                                  <a:pt x="115504" y="129"/>
                                </a:moveTo>
                                <a:cubicBezTo>
                                  <a:pt x="126713" y="193"/>
                                  <a:pt x="137020" y="773"/>
                                  <a:pt x="143268" y="8117"/>
                                </a:cubicBezTo>
                                <a:cubicBezTo>
                                  <a:pt x="148615" y="14430"/>
                                  <a:pt x="145330" y="17135"/>
                                  <a:pt x="143268" y="18875"/>
                                </a:cubicBezTo>
                                <a:cubicBezTo>
                                  <a:pt x="139274" y="22418"/>
                                  <a:pt x="132704" y="25381"/>
                                  <a:pt x="129418" y="26026"/>
                                </a:cubicBezTo>
                                <a:cubicBezTo>
                                  <a:pt x="128194" y="26219"/>
                                  <a:pt x="126133" y="26283"/>
                                  <a:pt x="125553" y="25574"/>
                                </a:cubicBezTo>
                                <a:cubicBezTo>
                                  <a:pt x="125167" y="25124"/>
                                  <a:pt x="124973" y="24480"/>
                                  <a:pt x="125038" y="24093"/>
                                </a:cubicBezTo>
                                <a:cubicBezTo>
                                  <a:pt x="124716" y="23320"/>
                                  <a:pt x="123878" y="21130"/>
                                  <a:pt x="122461" y="19455"/>
                                </a:cubicBezTo>
                                <a:cubicBezTo>
                                  <a:pt x="116985" y="13013"/>
                                  <a:pt x="107773" y="12884"/>
                                  <a:pt x="99657" y="12755"/>
                                </a:cubicBezTo>
                                <a:cubicBezTo>
                                  <a:pt x="85098" y="12497"/>
                                  <a:pt x="72794" y="14494"/>
                                  <a:pt x="68284" y="15396"/>
                                </a:cubicBezTo>
                                <a:cubicBezTo>
                                  <a:pt x="66803" y="15654"/>
                                  <a:pt x="47284" y="19455"/>
                                  <a:pt x="40262" y="25574"/>
                                </a:cubicBezTo>
                                <a:cubicBezTo>
                                  <a:pt x="36010" y="29633"/>
                                  <a:pt x="35237" y="35753"/>
                                  <a:pt x="39360" y="40649"/>
                                </a:cubicBezTo>
                                <a:cubicBezTo>
                                  <a:pt x="49087" y="52115"/>
                                  <a:pt x="80588" y="52502"/>
                                  <a:pt x="95340" y="52566"/>
                                </a:cubicBezTo>
                                <a:cubicBezTo>
                                  <a:pt x="123749" y="53082"/>
                                  <a:pt x="158665" y="54241"/>
                                  <a:pt x="170132" y="67769"/>
                                </a:cubicBezTo>
                                <a:cubicBezTo>
                                  <a:pt x="186945" y="87610"/>
                                  <a:pt x="143913" y="115568"/>
                                  <a:pt x="93150" y="125360"/>
                                </a:cubicBezTo>
                                <a:cubicBezTo>
                                  <a:pt x="56496" y="132446"/>
                                  <a:pt x="21258" y="126777"/>
                                  <a:pt x="11982" y="115890"/>
                                </a:cubicBezTo>
                                <a:cubicBezTo>
                                  <a:pt x="0" y="101782"/>
                                  <a:pt x="23449" y="89414"/>
                                  <a:pt x="34851" y="87159"/>
                                </a:cubicBezTo>
                                <a:cubicBezTo>
                                  <a:pt x="36655" y="86837"/>
                                  <a:pt x="38265" y="86708"/>
                                  <a:pt x="39038" y="87546"/>
                                </a:cubicBezTo>
                                <a:cubicBezTo>
                                  <a:pt x="41035" y="89929"/>
                                  <a:pt x="30599" y="96242"/>
                                  <a:pt x="30341" y="96242"/>
                                </a:cubicBezTo>
                                <a:cubicBezTo>
                                  <a:pt x="29311" y="100430"/>
                                  <a:pt x="32403" y="104101"/>
                                  <a:pt x="32789" y="104488"/>
                                </a:cubicBezTo>
                                <a:cubicBezTo>
                                  <a:pt x="41164" y="114344"/>
                                  <a:pt x="75371" y="119240"/>
                                  <a:pt x="106292" y="113249"/>
                                </a:cubicBezTo>
                                <a:cubicBezTo>
                                  <a:pt x="118338" y="110930"/>
                                  <a:pt x="137793" y="105454"/>
                                  <a:pt x="146361" y="99077"/>
                                </a:cubicBezTo>
                                <a:cubicBezTo>
                                  <a:pt x="155379" y="91991"/>
                                  <a:pt x="153189" y="83681"/>
                                  <a:pt x="149453" y="79300"/>
                                </a:cubicBezTo>
                                <a:cubicBezTo>
                                  <a:pt x="139339" y="67382"/>
                                  <a:pt x="108224" y="65708"/>
                                  <a:pt x="81361" y="65386"/>
                                </a:cubicBezTo>
                                <a:cubicBezTo>
                                  <a:pt x="62293" y="65128"/>
                                  <a:pt x="29440" y="64806"/>
                                  <a:pt x="18746" y="52115"/>
                                </a:cubicBezTo>
                                <a:cubicBezTo>
                                  <a:pt x="4252" y="35108"/>
                                  <a:pt x="41164" y="11016"/>
                                  <a:pt x="81426" y="3285"/>
                                </a:cubicBezTo>
                                <a:cubicBezTo>
                                  <a:pt x="86515" y="2319"/>
                                  <a:pt x="99270" y="0"/>
                                  <a:pt x="115504" y="12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82"/>
                        <wps:cNvSpPr/>
                        <wps:spPr>
                          <a:xfrm>
                            <a:off x="64741" y="0"/>
                            <a:ext cx="142753" cy="192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53" h="192548">
                                <a:moveTo>
                                  <a:pt x="89414" y="0"/>
                                </a:moveTo>
                                <a:cubicBezTo>
                                  <a:pt x="91797" y="0"/>
                                  <a:pt x="90187" y="2769"/>
                                  <a:pt x="76659" y="22095"/>
                                </a:cubicBezTo>
                                <a:cubicBezTo>
                                  <a:pt x="68800" y="33240"/>
                                  <a:pt x="51020" y="58492"/>
                                  <a:pt x="37170" y="78204"/>
                                </a:cubicBezTo>
                                <a:cubicBezTo>
                                  <a:pt x="23320" y="97981"/>
                                  <a:pt x="12111" y="114214"/>
                                  <a:pt x="12240" y="114343"/>
                                </a:cubicBezTo>
                                <a:cubicBezTo>
                                  <a:pt x="12433" y="114472"/>
                                  <a:pt x="15654" y="114923"/>
                                  <a:pt x="19455" y="115374"/>
                                </a:cubicBezTo>
                                <a:cubicBezTo>
                                  <a:pt x="33112" y="116920"/>
                                  <a:pt x="42130" y="119368"/>
                                  <a:pt x="50762" y="123749"/>
                                </a:cubicBezTo>
                                <a:cubicBezTo>
                                  <a:pt x="54885" y="125939"/>
                                  <a:pt x="57204" y="127614"/>
                                  <a:pt x="61198" y="131544"/>
                                </a:cubicBezTo>
                                <a:cubicBezTo>
                                  <a:pt x="66610" y="136954"/>
                                  <a:pt x="69186" y="141077"/>
                                  <a:pt x="70668" y="146875"/>
                                </a:cubicBezTo>
                                <a:cubicBezTo>
                                  <a:pt x="71054" y="148550"/>
                                  <a:pt x="71634" y="149967"/>
                                  <a:pt x="71892" y="149967"/>
                                </a:cubicBezTo>
                                <a:cubicBezTo>
                                  <a:pt x="72729" y="149967"/>
                                  <a:pt x="76530" y="144427"/>
                                  <a:pt x="108031" y="97401"/>
                                </a:cubicBezTo>
                                <a:cubicBezTo>
                                  <a:pt x="125038" y="72020"/>
                                  <a:pt x="139468" y="50762"/>
                                  <a:pt x="140047" y="50117"/>
                                </a:cubicBezTo>
                                <a:cubicBezTo>
                                  <a:pt x="141529" y="48508"/>
                                  <a:pt x="142753" y="49667"/>
                                  <a:pt x="141722" y="51664"/>
                                </a:cubicBezTo>
                                <a:cubicBezTo>
                                  <a:pt x="141272" y="52436"/>
                                  <a:pt x="131029" y="68090"/>
                                  <a:pt x="118918" y="86514"/>
                                </a:cubicBezTo>
                                <a:cubicBezTo>
                                  <a:pt x="106807" y="104938"/>
                                  <a:pt x="92957" y="126003"/>
                                  <a:pt x="88126" y="133347"/>
                                </a:cubicBezTo>
                                <a:cubicBezTo>
                                  <a:pt x="77239" y="149967"/>
                                  <a:pt x="73245" y="156345"/>
                                  <a:pt x="71763" y="159695"/>
                                </a:cubicBezTo>
                                <a:cubicBezTo>
                                  <a:pt x="70732" y="162014"/>
                                  <a:pt x="70088" y="162529"/>
                                  <a:pt x="65708" y="164655"/>
                                </a:cubicBezTo>
                                <a:cubicBezTo>
                                  <a:pt x="60232" y="167360"/>
                                  <a:pt x="5540" y="191776"/>
                                  <a:pt x="3801" y="192291"/>
                                </a:cubicBezTo>
                                <a:cubicBezTo>
                                  <a:pt x="3028" y="192548"/>
                                  <a:pt x="2190" y="192162"/>
                                  <a:pt x="1353" y="191260"/>
                                </a:cubicBezTo>
                                <a:lnTo>
                                  <a:pt x="0" y="189843"/>
                                </a:lnTo>
                                <a:lnTo>
                                  <a:pt x="1804" y="158213"/>
                                </a:lnTo>
                                <a:cubicBezTo>
                                  <a:pt x="4059" y="119239"/>
                                  <a:pt x="4059" y="119175"/>
                                  <a:pt x="5605" y="116598"/>
                                </a:cubicBezTo>
                                <a:cubicBezTo>
                                  <a:pt x="6313" y="115439"/>
                                  <a:pt x="16491" y="101073"/>
                                  <a:pt x="28216" y="84710"/>
                                </a:cubicBezTo>
                                <a:cubicBezTo>
                                  <a:pt x="40004" y="68284"/>
                                  <a:pt x="58364" y="42516"/>
                                  <a:pt x="69058" y="27442"/>
                                </a:cubicBezTo>
                                <a:cubicBezTo>
                                  <a:pt x="79816" y="12303"/>
                                  <a:pt x="88963" y="0"/>
                                  <a:pt x="894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68993" y="122714"/>
                            <a:ext cx="59588" cy="65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88" h="65711">
                                <a:moveTo>
                                  <a:pt x="7934" y="125"/>
                                </a:moveTo>
                                <a:cubicBezTo>
                                  <a:pt x="14740" y="499"/>
                                  <a:pt x="28377" y="2758"/>
                                  <a:pt x="34657" y="4835"/>
                                </a:cubicBezTo>
                                <a:cubicBezTo>
                                  <a:pt x="49667" y="9796"/>
                                  <a:pt x="58299" y="18943"/>
                                  <a:pt x="59072" y="30668"/>
                                </a:cubicBezTo>
                                <a:cubicBezTo>
                                  <a:pt x="59588" y="37625"/>
                                  <a:pt x="59330" y="38140"/>
                                  <a:pt x="54627" y="40524"/>
                                </a:cubicBezTo>
                                <a:cubicBezTo>
                                  <a:pt x="50247" y="42714"/>
                                  <a:pt x="38201" y="48190"/>
                                  <a:pt x="22869" y="54889"/>
                                </a:cubicBezTo>
                                <a:cubicBezTo>
                                  <a:pt x="17329" y="57272"/>
                                  <a:pt x="12626" y="59270"/>
                                  <a:pt x="12433" y="59270"/>
                                </a:cubicBezTo>
                                <a:cubicBezTo>
                                  <a:pt x="12175" y="59270"/>
                                  <a:pt x="451" y="65711"/>
                                  <a:pt x="0" y="64874"/>
                                </a:cubicBezTo>
                                <a:cubicBezTo>
                                  <a:pt x="1481" y="57144"/>
                                  <a:pt x="258" y="55147"/>
                                  <a:pt x="837" y="47223"/>
                                </a:cubicBezTo>
                                <a:cubicBezTo>
                                  <a:pt x="1031" y="45162"/>
                                  <a:pt x="1739" y="33953"/>
                                  <a:pt x="2383" y="22293"/>
                                </a:cubicBezTo>
                                <a:cubicBezTo>
                                  <a:pt x="3028" y="10569"/>
                                  <a:pt x="3736" y="713"/>
                                  <a:pt x="3930" y="455"/>
                                </a:cubicBezTo>
                                <a:cubicBezTo>
                                  <a:pt x="4155" y="84"/>
                                  <a:pt x="5665" y="0"/>
                                  <a:pt x="7934" y="12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84"/>
                        <wps:cNvSpPr/>
                        <wps:spPr>
                          <a:xfrm>
                            <a:off x="64741" y="0"/>
                            <a:ext cx="142753" cy="192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53" h="192548">
                                <a:moveTo>
                                  <a:pt x="1353" y="191260"/>
                                </a:moveTo>
                                <a:lnTo>
                                  <a:pt x="0" y="189843"/>
                                </a:lnTo>
                                <a:lnTo>
                                  <a:pt x="1804" y="158213"/>
                                </a:lnTo>
                                <a:cubicBezTo>
                                  <a:pt x="4059" y="119239"/>
                                  <a:pt x="4059" y="119175"/>
                                  <a:pt x="5605" y="116598"/>
                                </a:cubicBezTo>
                                <a:cubicBezTo>
                                  <a:pt x="6313" y="115439"/>
                                  <a:pt x="16491" y="101073"/>
                                  <a:pt x="28216" y="84710"/>
                                </a:cubicBezTo>
                                <a:cubicBezTo>
                                  <a:pt x="40004" y="68284"/>
                                  <a:pt x="58364" y="42516"/>
                                  <a:pt x="69058" y="27442"/>
                                </a:cubicBezTo>
                                <a:cubicBezTo>
                                  <a:pt x="79816" y="12303"/>
                                  <a:pt x="88963" y="0"/>
                                  <a:pt x="89414" y="0"/>
                                </a:cubicBezTo>
                                <a:cubicBezTo>
                                  <a:pt x="91797" y="0"/>
                                  <a:pt x="90187" y="2769"/>
                                  <a:pt x="76659" y="22095"/>
                                </a:cubicBezTo>
                                <a:cubicBezTo>
                                  <a:pt x="68800" y="33240"/>
                                  <a:pt x="51020" y="58492"/>
                                  <a:pt x="37170" y="78204"/>
                                </a:cubicBezTo>
                                <a:cubicBezTo>
                                  <a:pt x="23320" y="97981"/>
                                  <a:pt x="12111" y="114214"/>
                                  <a:pt x="12240" y="114343"/>
                                </a:cubicBezTo>
                                <a:cubicBezTo>
                                  <a:pt x="12433" y="114472"/>
                                  <a:pt x="15654" y="114923"/>
                                  <a:pt x="19455" y="115374"/>
                                </a:cubicBezTo>
                                <a:cubicBezTo>
                                  <a:pt x="33112" y="116920"/>
                                  <a:pt x="42130" y="119368"/>
                                  <a:pt x="50762" y="123749"/>
                                </a:cubicBezTo>
                                <a:cubicBezTo>
                                  <a:pt x="54885" y="125939"/>
                                  <a:pt x="57204" y="127614"/>
                                  <a:pt x="61198" y="131544"/>
                                </a:cubicBezTo>
                                <a:cubicBezTo>
                                  <a:pt x="66610" y="136954"/>
                                  <a:pt x="69186" y="141077"/>
                                  <a:pt x="70668" y="146875"/>
                                </a:cubicBezTo>
                                <a:cubicBezTo>
                                  <a:pt x="71054" y="148550"/>
                                  <a:pt x="71634" y="149967"/>
                                  <a:pt x="71892" y="149967"/>
                                </a:cubicBezTo>
                                <a:cubicBezTo>
                                  <a:pt x="72729" y="149967"/>
                                  <a:pt x="76530" y="144427"/>
                                  <a:pt x="108031" y="97401"/>
                                </a:cubicBezTo>
                                <a:cubicBezTo>
                                  <a:pt x="125038" y="72020"/>
                                  <a:pt x="139468" y="50762"/>
                                  <a:pt x="140047" y="50117"/>
                                </a:cubicBezTo>
                                <a:cubicBezTo>
                                  <a:pt x="141529" y="48508"/>
                                  <a:pt x="142753" y="49667"/>
                                  <a:pt x="141722" y="51664"/>
                                </a:cubicBezTo>
                                <a:cubicBezTo>
                                  <a:pt x="141272" y="52436"/>
                                  <a:pt x="131029" y="68090"/>
                                  <a:pt x="118918" y="86514"/>
                                </a:cubicBezTo>
                                <a:cubicBezTo>
                                  <a:pt x="106807" y="104938"/>
                                  <a:pt x="92957" y="126003"/>
                                  <a:pt x="88126" y="133347"/>
                                </a:cubicBezTo>
                                <a:cubicBezTo>
                                  <a:pt x="77239" y="149967"/>
                                  <a:pt x="73245" y="156345"/>
                                  <a:pt x="71763" y="159695"/>
                                </a:cubicBezTo>
                                <a:cubicBezTo>
                                  <a:pt x="70732" y="162014"/>
                                  <a:pt x="70088" y="162529"/>
                                  <a:pt x="65708" y="164655"/>
                                </a:cubicBezTo>
                                <a:cubicBezTo>
                                  <a:pt x="60232" y="167360"/>
                                  <a:pt x="5540" y="191776"/>
                                  <a:pt x="3801" y="192291"/>
                                </a:cubicBezTo>
                                <a:cubicBezTo>
                                  <a:pt x="3028" y="192548"/>
                                  <a:pt x="2190" y="192162"/>
                                  <a:pt x="1353" y="191260"/>
                                </a:cubicBezTo>
                                <a:close/>
                              </a:path>
                            </a:pathLst>
                          </a:custGeom>
                          <a:ln w="3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68993" y="121687"/>
                            <a:ext cx="59588" cy="66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88" h="66738">
                                <a:moveTo>
                                  <a:pt x="22869" y="55916"/>
                                </a:moveTo>
                                <a:cubicBezTo>
                                  <a:pt x="38201" y="49216"/>
                                  <a:pt x="50247" y="43741"/>
                                  <a:pt x="54627" y="41551"/>
                                </a:cubicBezTo>
                                <a:cubicBezTo>
                                  <a:pt x="59330" y="39167"/>
                                  <a:pt x="59588" y="38652"/>
                                  <a:pt x="59072" y="31694"/>
                                </a:cubicBezTo>
                                <a:cubicBezTo>
                                  <a:pt x="58299" y="19970"/>
                                  <a:pt x="49667" y="10822"/>
                                  <a:pt x="34657" y="5862"/>
                                </a:cubicBezTo>
                                <a:cubicBezTo>
                                  <a:pt x="26283" y="3092"/>
                                  <a:pt x="4831" y="0"/>
                                  <a:pt x="3930" y="1482"/>
                                </a:cubicBezTo>
                                <a:cubicBezTo>
                                  <a:pt x="3736" y="1739"/>
                                  <a:pt x="3028" y="11595"/>
                                  <a:pt x="2383" y="23320"/>
                                </a:cubicBezTo>
                                <a:cubicBezTo>
                                  <a:pt x="1739" y="34980"/>
                                  <a:pt x="1031" y="46189"/>
                                  <a:pt x="837" y="48250"/>
                                </a:cubicBezTo>
                                <a:cubicBezTo>
                                  <a:pt x="258" y="56174"/>
                                  <a:pt x="1481" y="58170"/>
                                  <a:pt x="0" y="65901"/>
                                </a:cubicBezTo>
                                <a:cubicBezTo>
                                  <a:pt x="451" y="66738"/>
                                  <a:pt x="12175" y="60296"/>
                                  <a:pt x="12433" y="60296"/>
                                </a:cubicBezTo>
                                <a:cubicBezTo>
                                  <a:pt x="12626" y="60296"/>
                                  <a:pt x="17329" y="58299"/>
                                  <a:pt x="22869" y="55916"/>
                                </a:cubicBezTo>
                                <a:close/>
                              </a:path>
                            </a:pathLst>
                          </a:custGeom>
                          <a:ln w="3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6" name="Shape 86"/>
                        <wps:cNvSpPr/>
                        <wps:spPr>
                          <a:xfrm>
                            <a:off x="92120" y="6441"/>
                            <a:ext cx="77625" cy="11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625" h="111445">
                                <a:moveTo>
                                  <a:pt x="0" y="111445"/>
                                </a:moveTo>
                                <a:lnTo>
                                  <a:pt x="77625" y="0"/>
                                </a:lnTo>
                              </a:path>
                            </a:pathLst>
                          </a:custGeom>
                          <a:ln w="5021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Shape 87"/>
                        <wps:cNvSpPr/>
                        <wps:spPr>
                          <a:xfrm>
                            <a:off x="113442" y="16556"/>
                            <a:ext cx="74083" cy="10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83" h="109061">
                                <a:moveTo>
                                  <a:pt x="0" y="109061"/>
                                </a:moveTo>
                                <a:lnTo>
                                  <a:pt x="74083" y="0"/>
                                </a:lnTo>
                              </a:path>
                            </a:pathLst>
                          </a:custGeom>
                          <a:ln w="5021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8" name="Shape 88"/>
                        <wps:cNvSpPr/>
                        <wps:spPr>
                          <a:xfrm>
                            <a:off x="127679" y="34914"/>
                            <a:ext cx="70539" cy="102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9" h="102556">
                                <a:moveTo>
                                  <a:pt x="0" y="102556"/>
                                </a:moveTo>
                                <a:lnTo>
                                  <a:pt x="69315" y="2385"/>
                                </a:lnTo>
                                <a:lnTo>
                                  <a:pt x="70539" y="0"/>
                                </a:lnTo>
                              </a:path>
                            </a:pathLst>
                          </a:custGeom>
                          <a:ln w="502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9" name="Shape 89"/>
                        <wps:cNvSpPr/>
                        <wps:spPr>
                          <a:xfrm>
                            <a:off x="77625" y="4702"/>
                            <a:ext cx="83552" cy="111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552" h="111446">
                                <a:moveTo>
                                  <a:pt x="76272" y="64"/>
                                </a:moveTo>
                                <a:cubicBezTo>
                                  <a:pt x="77367" y="0"/>
                                  <a:pt x="81619" y="3349"/>
                                  <a:pt x="82392" y="4832"/>
                                </a:cubicBezTo>
                                <a:cubicBezTo>
                                  <a:pt x="83552" y="7086"/>
                                  <a:pt x="83423" y="8698"/>
                                  <a:pt x="81877" y="12304"/>
                                </a:cubicBezTo>
                                <a:cubicBezTo>
                                  <a:pt x="80331" y="15847"/>
                                  <a:pt x="13850" y="111446"/>
                                  <a:pt x="12948" y="111381"/>
                                </a:cubicBezTo>
                                <a:cubicBezTo>
                                  <a:pt x="12626" y="111381"/>
                                  <a:pt x="9727" y="110930"/>
                                  <a:pt x="6442" y="110479"/>
                                </a:cubicBezTo>
                                <a:cubicBezTo>
                                  <a:pt x="3221" y="109964"/>
                                  <a:pt x="451" y="109448"/>
                                  <a:pt x="322" y="109384"/>
                                </a:cubicBezTo>
                                <a:cubicBezTo>
                                  <a:pt x="0" y="109126"/>
                                  <a:pt x="17458" y="83810"/>
                                  <a:pt x="46382" y="42711"/>
                                </a:cubicBezTo>
                                <a:cubicBezTo>
                                  <a:pt x="59523" y="23964"/>
                                  <a:pt x="71505" y="6700"/>
                                  <a:pt x="73051" y="4316"/>
                                </a:cubicBezTo>
                                <a:cubicBezTo>
                                  <a:pt x="74597" y="1997"/>
                                  <a:pt x="76015" y="64"/>
                                  <a:pt x="76272" y="64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0" name="Shape 90"/>
                        <wps:cNvSpPr/>
                        <wps:spPr>
                          <a:xfrm>
                            <a:off x="95083" y="14831"/>
                            <a:ext cx="88191" cy="107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91" h="107242">
                                <a:moveTo>
                                  <a:pt x="79855" y="33"/>
                                </a:moveTo>
                                <a:cubicBezTo>
                                  <a:pt x="82328" y="65"/>
                                  <a:pt x="84454" y="951"/>
                                  <a:pt x="86194" y="2691"/>
                                </a:cubicBezTo>
                                <a:lnTo>
                                  <a:pt x="88191" y="4687"/>
                                </a:lnTo>
                                <a:lnTo>
                                  <a:pt x="53403" y="55965"/>
                                </a:lnTo>
                                <a:cubicBezTo>
                                  <a:pt x="32274" y="87144"/>
                                  <a:pt x="18295" y="107242"/>
                                  <a:pt x="17780" y="107178"/>
                                </a:cubicBezTo>
                                <a:cubicBezTo>
                                  <a:pt x="17264" y="107178"/>
                                  <a:pt x="15267" y="106469"/>
                                  <a:pt x="13399" y="105696"/>
                                </a:cubicBezTo>
                                <a:cubicBezTo>
                                  <a:pt x="11467" y="104859"/>
                                  <a:pt x="7666" y="103699"/>
                                  <a:pt x="4960" y="102991"/>
                                </a:cubicBezTo>
                                <a:lnTo>
                                  <a:pt x="0" y="101831"/>
                                </a:lnTo>
                                <a:lnTo>
                                  <a:pt x="1739" y="99383"/>
                                </a:lnTo>
                                <a:cubicBezTo>
                                  <a:pt x="2706" y="98030"/>
                                  <a:pt x="17973" y="76128"/>
                                  <a:pt x="35688" y="50683"/>
                                </a:cubicBezTo>
                                <a:lnTo>
                                  <a:pt x="67898" y="4429"/>
                                </a:lnTo>
                                <a:lnTo>
                                  <a:pt x="71440" y="2496"/>
                                </a:lnTo>
                                <a:cubicBezTo>
                                  <a:pt x="74565" y="821"/>
                                  <a:pt x="77383" y="0"/>
                                  <a:pt x="79855" y="33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1" name="Shape 91"/>
                        <wps:cNvSpPr/>
                        <wps:spPr>
                          <a:xfrm>
                            <a:off x="117050" y="22031"/>
                            <a:ext cx="76465" cy="111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65" h="111316">
                                <a:moveTo>
                                  <a:pt x="68478" y="579"/>
                                </a:moveTo>
                                <a:cubicBezTo>
                                  <a:pt x="68864" y="0"/>
                                  <a:pt x="71892" y="2770"/>
                                  <a:pt x="73825" y="5604"/>
                                </a:cubicBezTo>
                                <a:cubicBezTo>
                                  <a:pt x="75693" y="8310"/>
                                  <a:pt x="76079" y="9469"/>
                                  <a:pt x="76272" y="12626"/>
                                </a:cubicBezTo>
                                <a:cubicBezTo>
                                  <a:pt x="76465" y="14944"/>
                                  <a:pt x="76272" y="16877"/>
                                  <a:pt x="75757" y="17779"/>
                                </a:cubicBezTo>
                                <a:cubicBezTo>
                                  <a:pt x="74727" y="19712"/>
                                  <a:pt x="13013" y="108997"/>
                                  <a:pt x="11853" y="110286"/>
                                </a:cubicBezTo>
                                <a:cubicBezTo>
                                  <a:pt x="10887" y="111316"/>
                                  <a:pt x="10694" y="111187"/>
                                  <a:pt x="7924" y="108353"/>
                                </a:cubicBezTo>
                                <a:cubicBezTo>
                                  <a:pt x="6313" y="106678"/>
                                  <a:pt x="3801" y="104616"/>
                                  <a:pt x="2383" y="103779"/>
                                </a:cubicBezTo>
                                <a:cubicBezTo>
                                  <a:pt x="966" y="102942"/>
                                  <a:pt x="0" y="101976"/>
                                  <a:pt x="129" y="101524"/>
                                </a:cubicBezTo>
                                <a:cubicBezTo>
                                  <a:pt x="322" y="101074"/>
                                  <a:pt x="65515" y="4702"/>
                                  <a:pt x="68478" y="579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2" name="Shape 92"/>
                        <wps:cNvSpPr/>
                        <wps:spPr>
                          <a:xfrm>
                            <a:off x="130642" y="42064"/>
                            <a:ext cx="72858" cy="108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58" h="108031">
                                <a:moveTo>
                                  <a:pt x="65965" y="0"/>
                                </a:moveTo>
                                <a:cubicBezTo>
                                  <a:pt x="68607" y="0"/>
                                  <a:pt x="72858" y="4832"/>
                                  <a:pt x="72858" y="7795"/>
                                </a:cubicBezTo>
                                <a:cubicBezTo>
                                  <a:pt x="72858" y="8826"/>
                                  <a:pt x="68414" y="15912"/>
                                  <a:pt x="59459" y="29118"/>
                                </a:cubicBezTo>
                                <a:cubicBezTo>
                                  <a:pt x="52115" y="40005"/>
                                  <a:pt x="37685" y="61328"/>
                                  <a:pt x="27507" y="76466"/>
                                </a:cubicBezTo>
                                <a:cubicBezTo>
                                  <a:pt x="6893" y="106936"/>
                                  <a:pt x="6120" y="108031"/>
                                  <a:pt x="5669" y="106743"/>
                                </a:cubicBezTo>
                                <a:cubicBezTo>
                                  <a:pt x="5540" y="106228"/>
                                  <a:pt x="4960" y="104489"/>
                                  <a:pt x="4445" y="102813"/>
                                </a:cubicBezTo>
                                <a:cubicBezTo>
                                  <a:pt x="3930" y="101139"/>
                                  <a:pt x="2706" y="98562"/>
                                  <a:pt x="1740" y="97016"/>
                                </a:cubicBezTo>
                                <a:lnTo>
                                  <a:pt x="0" y="94246"/>
                                </a:lnTo>
                                <a:lnTo>
                                  <a:pt x="32596" y="47155"/>
                                </a:lnTo>
                                <a:cubicBezTo>
                                  <a:pt x="50570" y="21194"/>
                                  <a:pt x="65579" y="0"/>
                                  <a:pt x="6596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3" name="Shape 93"/>
                        <wps:cNvSpPr/>
                        <wps:spPr>
                          <a:xfrm>
                            <a:off x="68864" y="158406"/>
                            <a:ext cx="28409" cy="16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09" h="16749">
                                <a:moveTo>
                                  <a:pt x="0" y="708"/>
                                </a:moveTo>
                                <a:cubicBezTo>
                                  <a:pt x="15525" y="0"/>
                                  <a:pt x="24737" y="5605"/>
                                  <a:pt x="28409" y="16749"/>
                                </a:cubicBezTo>
                              </a:path>
                            </a:pathLst>
                          </a:custGeom>
                          <a:ln w="4017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4" name="Shape 94"/>
                        <wps:cNvSpPr/>
                        <wps:spPr>
                          <a:xfrm>
                            <a:off x="69057" y="161112"/>
                            <a:ext cx="26347" cy="26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47" h="26476">
                                <a:moveTo>
                                  <a:pt x="1933" y="64"/>
                                </a:moveTo>
                                <a:cubicBezTo>
                                  <a:pt x="2448" y="0"/>
                                  <a:pt x="5540" y="129"/>
                                  <a:pt x="6828" y="257"/>
                                </a:cubicBezTo>
                                <a:cubicBezTo>
                                  <a:pt x="9405" y="515"/>
                                  <a:pt x="12240" y="1159"/>
                                  <a:pt x="14172" y="1868"/>
                                </a:cubicBezTo>
                                <a:cubicBezTo>
                                  <a:pt x="15461" y="2319"/>
                                  <a:pt x="17329" y="3285"/>
                                  <a:pt x="18359" y="3994"/>
                                </a:cubicBezTo>
                                <a:cubicBezTo>
                                  <a:pt x="19583" y="4767"/>
                                  <a:pt x="20356" y="5411"/>
                                  <a:pt x="21452" y="6571"/>
                                </a:cubicBezTo>
                                <a:cubicBezTo>
                                  <a:pt x="22998" y="8117"/>
                                  <a:pt x="24028" y="9598"/>
                                  <a:pt x="25059" y="11660"/>
                                </a:cubicBezTo>
                                <a:cubicBezTo>
                                  <a:pt x="25574" y="12755"/>
                                  <a:pt x="26347" y="14752"/>
                                  <a:pt x="26283" y="14816"/>
                                </a:cubicBezTo>
                                <a:cubicBezTo>
                                  <a:pt x="26154" y="14945"/>
                                  <a:pt x="15332" y="19583"/>
                                  <a:pt x="13657" y="20227"/>
                                </a:cubicBezTo>
                                <a:cubicBezTo>
                                  <a:pt x="12948" y="20485"/>
                                  <a:pt x="12046" y="20872"/>
                                  <a:pt x="11660" y="21065"/>
                                </a:cubicBezTo>
                                <a:cubicBezTo>
                                  <a:pt x="3672" y="25123"/>
                                  <a:pt x="1417" y="26219"/>
                                  <a:pt x="322" y="26412"/>
                                </a:cubicBezTo>
                                <a:lnTo>
                                  <a:pt x="0" y="26476"/>
                                </a:lnTo>
                                <a:lnTo>
                                  <a:pt x="193" y="25252"/>
                                </a:lnTo>
                                <a:cubicBezTo>
                                  <a:pt x="644" y="22611"/>
                                  <a:pt x="709" y="22225"/>
                                  <a:pt x="773" y="15911"/>
                                </a:cubicBezTo>
                                <a:cubicBezTo>
                                  <a:pt x="837" y="10694"/>
                                  <a:pt x="837" y="9470"/>
                                  <a:pt x="1031" y="6635"/>
                                </a:cubicBezTo>
                                <a:cubicBezTo>
                                  <a:pt x="1160" y="4831"/>
                                  <a:pt x="1288" y="2641"/>
                                  <a:pt x="1353" y="1739"/>
                                </a:cubicBezTo>
                                <a:lnTo>
                                  <a:pt x="1482" y="129"/>
                                </a:lnTo>
                                <a:lnTo>
                                  <a:pt x="1933" y="64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5" name="Shape 95"/>
                        <wps:cNvSpPr/>
                        <wps:spPr>
                          <a:xfrm>
                            <a:off x="70797" y="123105"/>
                            <a:ext cx="58106" cy="51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6" h="51342">
                                <a:moveTo>
                                  <a:pt x="2512" y="0"/>
                                </a:moveTo>
                                <a:lnTo>
                                  <a:pt x="7923" y="322"/>
                                </a:lnTo>
                                <a:cubicBezTo>
                                  <a:pt x="13270" y="580"/>
                                  <a:pt x="23642" y="2255"/>
                                  <a:pt x="29311" y="3736"/>
                                </a:cubicBezTo>
                                <a:cubicBezTo>
                                  <a:pt x="40842" y="6700"/>
                                  <a:pt x="50440" y="13334"/>
                                  <a:pt x="54305" y="20936"/>
                                </a:cubicBezTo>
                                <a:cubicBezTo>
                                  <a:pt x="57140" y="26412"/>
                                  <a:pt x="58106" y="35495"/>
                                  <a:pt x="56109" y="37621"/>
                                </a:cubicBezTo>
                                <a:cubicBezTo>
                                  <a:pt x="55207" y="38652"/>
                                  <a:pt x="50505" y="41035"/>
                                  <a:pt x="38651" y="46382"/>
                                </a:cubicBezTo>
                                <a:cubicBezTo>
                                  <a:pt x="27636" y="51342"/>
                                  <a:pt x="28602" y="51149"/>
                                  <a:pt x="27443" y="48572"/>
                                </a:cubicBezTo>
                                <a:cubicBezTo>
                                  <a:pt x="23642" y="40005"/>
                                  <a:pt x="15525" y="34851"/>
                                  <a:pt x="4380" y="34013"/>
                                </a:cubicBezTo>
                                <a:lnTo>
                                  <a:pt x="0" y="33691"/>
                                </a:lnTo>
                                <a:lnTo>
                                  <a:pt x="258" y="30277"/>
                                </a:lnTo>
                                <a:cubicBezTo>
                                  <a:pt x="386" y="28409"/>
                                  <a:pt x="837" y="21516"/>
                                  <a:pt x="1224" y="15074"/>
                                </a:cubicBezTo>
                                <a:cubicBezTo>
                                  <a:pt x="1675" y="8568"/>
                                  <a:pt x="2061" y="2512"/>
                                  <a:pt x="2255" y="1610"/>
                                </a:cubicBezTo>
                                <a:lnTo>
                                  <a:pt x="251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C6A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96"/>
                        <wps:cNvSpPr/>
                        <wps:spPr>
                          <a:xfrm>
                            <a:off x="70797" y="123105"/>
                            <a:ext cx="58106" cy="51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6" h="51342">
                                <a:moveTo>
                                  <a:pt x="27443" y="48572"/>
                                </a:moveTo>
                                <a:cubicBezTo>
                                  <a:pt x="23642" y="40005"/>
                                  <a:pt x="15525" y="34851"/>
                                  <a:pt x="4380" y="34013"/>
                                </a:cubicBezTo>
                                <a:lnTo>
                                  <a:pt x="0" y="33691"/>
                                </a:lnTo>
                                <a:lnTo>
                                  <a:pt x="258" y="30277"/>
                                </a:lnTo>
                                <a:cubicBezTo>
                                  <a:pt x="386" y="28409"/>
                                  <a:pt x="837" y="21516"/>
                                  <a:pt x="1224" y="15074"/>
                                </a:cubicBezTo>
                                <a:cubicBezTo>
                                  <a:pt x="1675" y="8568"/>
                                  <a:pt x="2061" y="2512"/>
                                  <a:pt x="2255" y="1610"/>
                                </a:cubicBezTo>
                                <a:lnTo>
                                  <a:pt x="2512" y="0"/>
                                </a:lnTo>
                                <a:lnTo>
                                  <a:pt x="7923" y="322"/>
                                </a:lnTo>
                                <a:cubicBezTo>
                                  <a:pt x="13270" y="580"/>
                                  <a:pt x="23642" y="2255"/>
                                  <a:pt x="29311" y="3736"/>
                                </a:cubicBezTo>
                                <a:cubicBezTo>
                                  <a:pt x="40842" y="6700"/>
                                  <a:pt x="50440" y="13334"/>
                                  <a:pt x="54305" y="20936"/>
                                </a:cubicBezTo>
                                <a:cubicBezTo>
                                  <a:pt x="57140" y="26412"/>
                                  <a:pt x="58106" y="35495"/>
                                  <a:pt x="56109" y="37621"/>
                                </a:cubicBezTo>
                                <a:cubicBezTo>
                                  <a:pt x="55207" y="38652"/>
                                  <a:pt x="50505" y="41035"/>
                                  <a:pt x="38651" y="46382"/>
                                </a:cubicBezTo>
                                <a:cubicBezTo>
                                  <a:pt x="27636" y="51342"/>
                                  <a:pt x="28602" y="51149"/>
                                  <a:pt x="27443" y="48572"/>
                                </a:cubicBezTo>
                                <a:close/>
                              </a:path>
                            </a:pathLst>
                          </a:custGeom>
                          <a:ln w="3" cap="rnd">
                            <a:round/>
                          </a:ln>
                        </wps:spPr>
                        <wps:style>
                          <a:lnRef idx="1">
                            <a:srgbClr val="695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98"/>
                        <wps:cNvSpPr/>
                        <wps:spPr>
                          <a:xfrm>
                            <a:off x="114899" y="303502"/>
                            <a:ext cx="0" cy="33733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373391">
                                <a:moveTo>
                                  <a:pt x="0" y="0"/>
                                </a:moveTo>
                                <a:lnTo>
                                  <a:pt x="0" y="3373391"/>
                                </a:lnTo>
                              </a:path>
                            </a:pathLst>
                          </a:custGeom>
                          <a:ln w="1897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5677" style="width:16.3381pt;height:289.519pt;position:absolute;mso-position-horizontal-relative:text;mso-position-horizontal:absolute;margin-left:-0.579163pt;mso-position-vertical-relative:text;margin-top:-12.4991pt;" coordsize="2074,36768">
                <v:shape id="Shape 81" style="position:absolute;width:1869;height:1324;left:0;top:782;" coordsize="186945,132446" path="m115504,129c126713,193,137020,773,143268,8117c148615,14430,145330,17135,143268,18875c139274,22418,132704,25381,129418,26026c128194,26219,126133,26283,125553,25574c125167,25124,124973,24480,125038,24093c124716,23320,123878,21130,122461,19455c116985,13013,107773,12884,99657,12755c85098,12497,72794,14494,68284,15396c66803,15654,47284,19455,40262,25574c36010,29633,35237,35753,39360,40649c49087,52115,80588,52502,95340,52566c123749,53082,158665,54241,170132,67769c186945,87610,143913,115568,93150,125360c56496,132446,21258,126777,11982,115890c0,101782,23449,89414,34851,87159c36655,86837,38265,86708,39038,87546c41035,89929,30599,96242,30341,96242c29311,100430,32403,104101,32789,104488c41164,114344,75371,119240,106292,113249c118338,110930,137793,105454,146361,99077c155379,91991,153189,83681,149453,79300c139339,67382,108224,65708,81361,65386c62293,65128,29440,64806,18746,52115c4252,35108,41164,11016,81426,3285c86515,2319,99270,0,115504,129x">
                  <v:stroke weight="0pt" endcap="flat" joinstyle="miter" miterlimit="10" on="false" color="#000000" opacity="0"/>
                  <v:fill on="true" color="#000000"/>
                </v:shape>
                <v:shape id="Shape 82" style="position:absolute;width:1427;height:1925;left:647;top:0;" coordsize="142753,192548" path="m89414,0c91797,0,90187,2769,76659,22095c68800,33240,51020,58492,37170,78204c23320,97981,12111,114214,12240,114343c12433,114472,15654,114923,19455,115374c33112,116920,42130,119368,50762,123749c54885,125939,57204,127614,61198,131544c66610,136954,69186,141077,70668,146875c71054,148550,71634,149967,71892,149967c72729,149967,76530,144427,108031,97401c125038,72020,139468,50762,140047,50117c141529,48508,142753,49667,141722,51664c141272,52436,131029,68090,118918,86514c106807,104938,92957,126003,88126,133347c77239,149967,73245,156345,71763,159695c70732,162014,70088,162529,65708,164655c60232,167360,5540,191776,3801,192291c3028,192548,2190,192162,1353,191260l0,189843l1804,158213c4059,119239,4059,119175,5605,116598c6313,115439,16491,101073,28216,84710c40004,68284,58364,42516,69058,27442c79816,12303,88963,0,89414,0x">
                  <v:stroke weight="0pt" endcap="flat" joinstyle="miter" miterlimit="10" on="false" color="#000000" opacity="0"/>
                  <v:fill on="true" color="#000000"/>
                </v:shape>
                <v:shape id="Shape 83" style="position:absolute;width:595;height:657;left:689;top:1227;" coordsize="59588,65711" path="m7934,125c14740,499,28377,2758,34657,4835c49667,9796,58299,18943,59072,30668c59588,37625,59330,38140,54627,40524c50247,42714,38201,48190,22869,54889c17329,57272,12626,59270,12433,59270c12175,59270,451,65711,0,64874c1481,57144,258,55147,837,47223c1031,45162,1739,33953,2383,22293c3028,10569,3736,713,3930,455c4155,84,5665,0,7934,125x">
                  <v:stroke weight="0pt" endcap="flat" joinstyle="miter" miterlimit="10" on="false" color="#000000" opacity="0"/>
                  <v:fill on="true" color="#000000"/>
                </v:shape>
                <v:shape id="Shape 84" style="position:absolute;width:1427;height:1925;left:647;top:0;" coordsize="142753,192548" path="m1353,191260l0,189843l1804,158213c4059,119239,4059,119175,5605,116598c6313,115439,16491,101073,28216,84710c40004,68284,58364,42516,69058,27442c79816,12303,88963,0,89414,0c91797,0,90187,2769,76659,22095c68800,33240,51020,58492,37170,78204c23320,97981,12111,114214,12240,114343c12433,114472,15654,114923,19455,115374c33112,116920,42130,119368,50762,123749c54885,125939,57204,127614,61198,131544c66610,136954,69186,141077,70668,146875c71054,148550,71634,149967,71892,149967c72729,149967,76530,144427,108031,97401c125038,72020,139468,50762,140047,50117c141529,48508,142753,49667,141722,51664c141272,52436,131029,68090,118918,86514c106807,104938,92957,126003,88126,133347c77239,149967,73245,156345,71763,159695c70732,162014,70088,162529,65708,164655c60232,167360,5540,191776,3801,192291c3028,192548,2190,192162,1353,191260x">
                  <v:stroke weight="0.251462pt" endcap="flat" joinstyle="round" on="true" color="#000000"/>
                  <v:fill on="false" color="#000000" opacity="0"/>
                </v:shape>
                <v:shape id="Shape 85" style="position:absolute;width:595;height:667;left:689;top:1216;" coordsize="59588,66738" path="m22869,55916c38201,49216,50247,43741,54627,41551c59330,39167,59588,38652,59072,31694c58299,19970,49667,10822,34657,5862c26283,3092,4831,0,3930,1482c3736,1739,3028,11595,2383,23320c1739,34980,1031,46189,837,48250c258,56174,1481,58170,0,65901c451,66738,12175,60296,12433,60296c12626,60296,17329,58299,22869,55916x">
                  <v:stroke weight="0.251462pt" endcap="flat" joinstyle="round" on="true" color="#000000"/>
                  <v:fill on="false" color="#000000" opacity="0"/>
                </v:shape>
                <v:shape id="Shape 86" style="position:absolute;width:776;height:1114;left:921;top:64;" coordsize="77625,111445" path="m0,111445l77625,0">
                  <v:stroke weight="0.395373pt" endcap="round" joinstyle="miter" miterlimit="10" on="true" color="#000000"/>
                  <v:fill on="false" color="#000000" opacity="0"/>
                </v:shape>
                <v:shape id="Shape 87" style="position:absolute;width:740;height:1090;left:1134;top:165;" coordsize="74083,109061" path="m0,109061l74083,0">
                  <v:stroke weight="0.395373pt" endcap="round" joinstyle="miter" miterlimit="10" on="true" color="#000000"/>
                  <v:fill on="false" color="#000000" opacity="0"/>
                </v:shape>
                <v:shape id="Shape 88" style="position:absolute;width:705;height:1025;left:1276;top:349;" coordsize="70539,102556" path="m0,102556l69315,2385l70539,0">
                  <v:stroke weight="0.395373pt" endcap="round" joinstyle="round" on="true" color="#000000"/>
                  <v:fill on="false" color="#000000" opacity="0"/>
                </v:shape>
                <v:shape id="Shape 89" style="position:absolute;width:835;height:1114;left:776;top:47;" coordsize="83552,111446" path="m76272,64c77367,0,81619,3349,82392,4832c83552,7086,83423,8698,81877,12304c80331,15847,13850,111446,12948,111381c12626,111381,9727,110930,6442,110479c3221,109964,451,109448,322,109384c0,109126,17458,83810,46382,42711c59523,23964,71505,6700,73051,4316c74597,1997,76015,64,76272,64x">
                  <v:stroke weight="0pt" endcap="round" joinstyle="round" on="false" color="#000000" opacity="0"/>
                  <v:fill on="true" color="#d40000"/>
                </v:shape>
                <v:shape id="Shape 90" style="position:absolute;width:881;height:1072;left:950;top:148;" coordsize="88191,107242" path="m79855,33c82328,65,84454,951,86194,2691l88191,4687l53403,55965c32274,87144,18295,107242,17780,107178c17264,107178,15267,106469,13399,105696c11467,104859,7666,103699,4960,102991l0,101831l1739,99383c2706,98030,17973,76128,35688,50683l67898,4429l71440,2496c74565,821,77383,0,79855,33x">
                  <v:stroke weight="0pt" endcap="round" joinstyle="round" on="false" color="#000000" opacity="0"/>
                  <v:fill on="true" color="#d40000"/>
                </v:shape>
                <v:shape id="Shape 91" style="position:absolute;width:764;height:1113;left:1170;top:220;" coordsize="76465,111316" path="m68478,579c68864,0,71892,2770,73825,5604c75693,8310,76079,9469,76272,12626c76465,14944,76272,16877,75757,17779c74727,19712,13013,108997,11853,110286c10887,111316,10694,111187,7924,108353c6313,106678,3801,104616,2383,103779c966,102942,0,101976,129,101524c322,101074,65515,4702,68478,579x">
                  <v:stroke weight="0pt" endcap="round" joinstyle="round" on="false" color="#000000" opacity="0"/>
                  <v:fill on="true" color="#d40000"/>
                </v:shape>
                <v:shape id="Shape 92" style="position:absolute;width:728;height:1080;left:1306;top:420;" coordsize="72858,108031" path="m65965,0c68607,0,72858,4832,72858,7795c72858,8826,68414,15912,59459,29118c52115,40005,37685,61328,27507,76466c6893,106936,6120,108031,5669,106743c5540,106228,4960,104489,4445,102813c3930,101139,2706,98562,1740,97016l0,94246l32596,47155c50570,21194,65579,0,65965,0x">
                  <v:stroke weight="0pt" endcap="round" joinstyle="round" on="false" color="#000000" opacity="0"/>
                  <v:fill on="true" color="#d40000"/>
                </v:shape>
                <v:shape id="Shape 93" style="position:absolute;width:284;height:167;left:688;top:1584;" coordsize="28409,16749" path="m0,708c15525,0,24737,5605,28409,16749">
                  <v:stroke weight="0.316294pt" endcap="round" joinstyle="miter" miterlimit="10" on="true" color="#000000"/>
                  <v:fill on="false" color="#000000" opacity="0"/>
                </v:shape>
                <v:shape id="Shape 94" style="position:absolute;width:263;height:264;left:690;top:1611;" coordsize="26347,26476" path="m1933,64c2448,0,5540,129,6828,257c9405,515,12240,1159,14172,1868c15461,2319,17329,3285,18359,3994c19583,4767,20356,5411,21452,6571c22998,8117,24028,9598,25059,11660c25574,12755,26347,14752,26283,14816c26154,14945,15332,19583,13657,20227c12948,20485,12046,20872,11660,21065c3672,25123,1417,26219,322,26412l0,26476l193,25252c644,22611,709,22225,773,15911c837,10694,837,9470,1031,6635c1160,4831,1288,2641,1353,1739l1482,129l1933,64x">
                  <v:stroke weight="0pt" endcap="round" joinstyle="miter" miterlimit="10" on="false" color="#000000" opacity="0"/>
                  <v:fill on="true" color="#000000"/>
                </v:shape>
                <v:shape id="Shape 95" style="position:absolute;width:581;height:513;left:707;top:1231;" coordsize="58106,51342" path="m2512,0l7923,322c13270,580,23642,2255,29311,3736c40842,6700,50440,13334,54305,20936c57140,26412,58106,35495,56109,37621c55207,38652,50505,41035,38651,46382c27636,51342,28602,51149,27443,48572c23642,40005,15525,34851,4380,34013l0,33691l258,30277c386,28409,837,21516,1224,15074c1675,8568,2061,2512,2255,1610l2512,0x">
                  <v:stroke weight="0pt" endcap="round" joinstyle="miter" miterlimit="10" on="false" color="#000000" opacity="0"/>
                  <v:fill on="true" color="#e9c6af"/>
                </v:shape>
                <v:shape id="Shape 96" style="position:absolute;width:581;height:513;left:707;top:1231;" coordsize="58106,51342" path="m27443,48572c23642,40005,15525,34851,4380,34013l0,33691l258,30277c386,28409,837,21516,1224,15074c1675,8568,2061,2512,2255,1610l2512,0l7923,322c13270,580,23642,2255,29311,3736c40842,6700,50440,13334,54305,20936c57140,26412,58106,35495,56109,37621c55207,38652,50505,41035,38651,46382c27636,51342,28602,51149,27443,48572x">
                  <v:stroke weight="0.000272878pt" endcap="round" joinstyle="round" on="true" color="#695000"/>
                  <v:fill on="false" color="#000000" opacity="0"/>
                </v:shape>
                <v:shape id="Shape 98" style="position:absolute;width:0;height:33733;left:1148;top:3035;" coordsize="0,3373391" path="m0,0l0,3373391">
                  <v:stroke weight="1.49442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68C257E5" wp14:editId="02B2CD14">
            <wp:simplePos x="0" y="0"/>
            <wp:positionH relativeFrom="column">
              <wp:posOffset>1557350</wp:posOffset>
            </wp:positionH>
            <wp:positionV relativeFrom="paragraph">
              <wp:posOffset>1634072</wp:posOffset>
            </wp:positionV>
            <wp:extent cx="3220402" cy="1893570"/>
            <wp:effectExtent l="0" t="0" r="0" b="0"/>
            <wp:wrapSquare wrapText="bothSides"/>
            <wp:docPr id="80" name="Picture 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20402" cy="1893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Exercice1</w:t>
      </w:r>
    </w:p>
    <w:p w14:paraId="5874BBE7" w14:textId="77777777" w:rsidR="00093985" w:rsidRDefault="008D6CB8">
      <w:pPr>
        <w:spacing w:after="46" w:line="259" w:lineRule="auto"/>
        <w:ind w:left="334"/>
        <w:jc w:val="left"/>
      </w:pPr>
      <w:r>
        <w:rPr>
          <w:color w:val="FF7F00"/>
        </w:rPr>
        <w:t xml:space="preserve">En mode conception : </w:t>
      </w:r>
      <w:r>
        <w:rPr>
          <w:noProof/>
        </w:rPr>
        <w:drawing>
          <wp:inline distT="0" distB="0" distL="0" distR="0" wp14:anchorId="2072266C" wp14:editId="5638D2E1">
            <wp:extent cx="285750" cy="285750"/>
            <wp:effectExtent l="0" t="0" r="0" b="0"/>
            <wp:docPr id="67" name="Picture 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7B11" w14:textId="77777777" w:rsidR="00093985" w:rsidRDefault="008D6CB8">
      <w:pPr>
        <w:numPr>
          <w:ilvl w:val="0"/>
          <w:numId w:val="1"/>
        </w:numPr>
        <w:ind w:right="9" w:hanging="269"/>
      </w:pPr>
      <w:r>
        <w:t xml:space="preserve">Créer 2 ordinateurs (portables) puis cliquer/droit sur </w:t>
      </w:r>
      <w:r>
        <w:rPr>
          <w:i/>
        </w:rPr>
        <w:t>configurer</w:t>
      </w:r>
      <w:r>
        <w:t>.</w:t>
      </w:r>
    </w:p>
    <w:p w14:paraId="30D2EF1A" w14:textId="77777777" w:rsidR="00093985" w:rsidRDefault="008D6CB8">
      <w:pPr>
        <w:numPr>
          <w:ilvl w:val="0"/>
          <w:numId w:val="1"/>
        </w:numPr>
        <w:spacing w:after="232"/>
        <w:ind w:right="9" w:hanging="269"/>
      </w:pPr>
      <w:r>
        <w:t>Les nommer par leur adresse IPV4 :</w:t>
      </w:r>
    </w:p>
    <w:p w14:paraId="272B8D91" w14:textId="77777777" w:rsidR="00093985" w:rsidRDefault="008D6CB8">
      <w:pPr>
        <w:tabs>
          <w:tab w:val="center" w:pos="4382"/>
          <w:tab w:val="center" w:pos="5238"/>
          <w:tab w:val="center" w:pos="6140"/>
        </w:tabs>
        <w:spacing w:after="242" w:line="259" w:lineRule="auto"/>
        <w:ind w:left="0" w:firstLine="0"/>
        <w:jc w:val="left"/>
      </w:pPr>
      <w:r>
        <w:rPr>
          <w:sz w:val="22"/>
        </w:rPr>
        <w:tab/>
      </w:r>
      <w:r>
        <w:rPr>
          <w:b/>
        </w:rPr>
        <w:t>192.168.0.10</w:t>
      </w:r>
      <w:r>
        <w:rPr>
          <w:b/>
        </w:rPr>
        <w:tab/>
      </w:r>
      <w:r>
        <w:t>et</w:t>
      </w:r>
      <w:r>
        <w:tab/>
      </w:r>
      <w:r>
        <w:rPr>
          <w:b/>
        </w:rPr>
        <w:t>192.168.0.11</w:t>
      </w:r>
    </w:p>
    <w:p w14:paraId="4CE2B457" w14:textId="77777777" w:rsidR="00093985" w:rsidRDefault="008D6CB8">
      <w:pPr>
        <w:numPr>
          <w:ilvl w:val="0"/>
          <w:numId w:val="1"/>
        </w:numPr>
        <w:ind w:right="9" w:hanging="269"/>
      </w:pPr>
      <w:r>
        <w:t>Relier 2 ordinateurs en lien direct par un câble (icône câble rouge).</w:t>
      </w:r>
    </w:p>
    <w:p w14:paraId="302D3E14" w14:textId="77777777" w:rsidR="00093985" w:rsidRDefault="008D6CB8">
      <w:pPr>
        <w:pStyle w:val="Titre2"/>
        <w:ind w:left="334"/>
      </w:pPr>
      <w:r>
        <w:lastRenderedPageBreak/>
        <w:t>Exercice2</w:t>
      </w:r>
    </w:p>
    <w:p w14:paraId="52B36240" w14:textId="77777777" w:rsidR="00093985" w:rsidRDefault="008D6CB8">
      <w:pPr>
        <w:spacing w:after="46" w:line="259" w:lineRule="auto"/>
        <w:ind w:left="334"/>
        <w:jc w:val="left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CFEE3D1" wp14:editId="3976C036">
                <wp:simplePos x="0" y="0"/>
                <wp:positionH relativeFrom="column">
                  <wp:posOffset>107544</wp:posOffset>
                </wp:positionH>
                <wp:positionV relativeFrom="paragraph">
                  <wp:posOffset>-9595</wp:posOffset>
                </wp:positionV>
                <wp:extent cx="18979" cy="8553419"/>
                <wp:effectExtent l="0" t="0" r="0" b="0"/>
                <wp:wrapSquare wrapText="bothSides"/>
                <wp:docPr id="5531" name="Group 55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79" cy="8553419"/>
                          <a:chOff x="0" y="0"/>
                          <a:chExt cx="18979" cy="8553419"/>
                        </a:xfrm>
                      </wpg:grpSpPr>
                      <wps:wsp>
                        <wps:cNvPr id="197" name="Shape 197"/>
                        <wps:cNvSpPr/>
                        <wps:spPr>
                          <a:xfrm>
                            <a:off x="0" y="0"/>
                            <a:ext cx="0" cy="855341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553419">
                                <a:moveTo>
                                  <a:pt x="0" y="0"/>
                                </a:moveTo>
                                <a:lnTo>
                                  <a:pt x="0" y="8553419"/>
                                </a:lnTo>
                              </a:path>
                            </a:pathLst>
                          </a:custGeom>
                          <a:ln w="1897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5531" style="width:1.49442pt;height:673.498pt;position:absolute;mso-position-horizontal-relative:text;mso-position-horizontal:absolute;margin-left:8.468pt;mso-position-vertical-relative:text;margin-top:-0.755569pt;" coordsize="189,85534">
                <v:shape id="Shape 197" style="position:absolute;width:0;height:85534;left:0;top:0;" coordsize="0,8553419" path="m0,0l0,8553419">
                  <v:stroke weight="1.49442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0" wp14:anchorId="1BB8B80D" wp14:editId="18799BCC">
            <wp:simplePos x="0" y="0"/>
            <wp:positionH relativeFrom="column">
              <wp:posOffset>866254</wp:posOffset>
            </wp:positionH>
            <wp:positionV relativeFrom="paragraph">
              <wp:posOffset>1474483</wp:posOffset>
            </wp:positionV>
            <wp:extent cx="5407343" cy="4073843"/>
            <wp:effectExtent l="0" t="0" r="0" b="0"/>
            <wp:wrapSquare wrapText="bothSides"/>
            <wp:docPr id="142" name="Picture 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1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7343" cy="4073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7F00"/>
        </w:rPr>
        <w:t xml:space="preserve">En mode simulation : </w:t>
      </w:r>
      <w:r>
        <w:rPr>
          <w:noProof/>
        </w:rPr>
        <w:drawing>
          <wp:inline distT="0" distB="0" distL="0" distR="0" wp14:anchorId="0C5AA91E" wp14:editId="0D16ACBB">
            <wp:extent cx="302895" cy="291465"/>
            <wp:effectExtent l="0" t="0" r="0" b="0"/>
            <wp:docPr id="119" name="Picture 1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1B0C" w14:textId="77777777" w:rsidR="00093985" w:rsidRDefault="008D6CB8">
      <w:pPr>
        <w:numPr>
          <w:ilvl w:val="0"/>
          <w:numId w:val="2"/>
        </w:numPr>
        <w:spacing w:after="35"/>
        <w:ind w:right="9" w:hanging="269"/>
      </w:pPr>
      <w:r>
        <w:t xml:space="preserve">Sur le poste </w:t>
      </w:r>
      <w:r>
        <w:rPr>
          <w:b/>
        </w:rPr>
        <w:t>192.168.0.10</w:t>
      </w:r>
      <w:r>
        <w:t xml:space="preserve">, on va installer </w:t>
      </w:r>
      <w:r>
        <w:rPr>
          <w:i/>
        </w:rPr>
        <w:t xml:space="preserve">Ligne de commande </w:t>
      </w:r>
      <w:r>
        <w:t>(</w:t>
      </w:r>
      <w:r>
        <w:rPr>
          <w:i/>
        </w:rPr>
        <w:t>Command Line</w:t>
      </w:r>
      <w:r>
        <w:t>).</w:t>
      </w:r>
    </w:p>
    <w:p w14:paraId="4593877B" w14:textId="77777777" w:rsidR="00093985" w:rsidRDefault="008D6CB8">
      <w:pPr>
        <w:spacing w:after="37"/>
        <w:ind w:left="1064" w:right="9"/>
      </w:pPr>
      <w:r>
        <w:t xml:space="preserve">— Pour cela cliquer sur simulation </w:t>
      </w:r>
      <w:r>
        <w:rPr>
          <w:noProof/>
        </w:rPr>
        <w:drawing>
          <wp:inline distT="0" distB="0" distL="0" distR="0" wp14:anchorId="39ED4AB1" wp14:editId="5F572A16">
            <wp:extent cx="302895" cy="291465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57A5" w14:textId="77777777" w:rsidR="00093985" w:rsidRDefault="008D6CB8">
      <w:pPr>
        <w:ind w:left="1064" w:right="9"/>
      </w:pPr>
      <w:r>
        <w:t xml:space="preserve">— Double-cliquer sur le poste </w:t>
      </w:r>
      <w:r>
        <w:rPr>
          <w:b/>
        </w:rPr>
        <w:t>192.168.0.10</w:t>
      </w:r>
    </w:p>
    <w:p w14:paraId="5F4C263D" w14:textId="77777777" w:rsidR="00093985" w:rsidRDefault="008D6CB8">
      <w:pPr>
        <w:spacing w:after="367" w:line="265" w:lineRule="auto"/>
        <w:ind w:left="1064"/>
        <w:jc w:val="left"/>
      </w:pPr>
      <w:r>
        <w:t xml:space="preserve">— Installer </w:t>
      </w:r>
      <w:r>
        <w:rPr>
          <w:i/>
        </w:rPr>
        <w:t xml:space="preserve">Ligne de commande </w:t>
      </w:r>
      <w:r>
        <w:t>(</w:t>
      </w:r>
      <w:r>
        <w:rPr>
          <w:i/>
        </w:rPr>
        <w:t>Command Line</w:t>
      </w:r>
      <w:r>
        <w:t>).</w:t>
      </w:r>
    </w:p>
    <w:p w14:paraId="0763CF13" w14:textId="77777777" w:rsidR="00093985" w:rsidRDefault="008D6CB8">
      <w:pPr>
        <w:numPr>
          <w:ilvl w:val="0"/>
          <w:numId w:val="2"/>
        </w:numPr>
        <w:spacing w:before="250" w:after="51"/>
        <w:ind w:right="9" w:hanging="269"/>
      </w:pPr>
      <w:r>
        <w:t xml:space="preserve">Cliquer sur l’outil </w:t>
      </w:r>
      <w:r>
        <w:rPr>
          <w:i/>
        </w:rPr>
        <w:t xml:space="preserve">Ligne de commande </w:t>
      </w:r>
      <w:r>
        <w:t>(</w:t>
      </w:r>
      <w:r>
        <w:rPr>
          <w:i/>
        </w:rPr>
        <w:t>Command Line</w:t>
      </w:r>
      <w:r>
        <w:t xml:space="preserve">) et faites un </w:t>
      </w:r>
      <w:r>
        <w:rPr>
          <w:b/>
        </w:rPr>
        <w:t xml:space="preserve">Ping </w:t>
      </w:r>
      <w:r>
        <w:t xml:space="preserve">vers </w:t>
      </w:r>
      <w:r>
        <w:rPr>
          <w:b/>
        </w:rPr>
        <w:t>192.168.0.11</w:t>
      </w:r>
      <w:r>
        <w:t>.</w:t>
      </w:r>
    </w:p>
    <w:p w14:paraId="1B0BC85F" w14:textId="77777777" w:rsidR="00093985" w:rsidRDefault="008D6CB8">
      <w:pPr>
        <w:spacing w:after="2" w:line="265" w:lineRule="auto"/>
        <w:ind w:left="879"/>
        <w:jc w:val="left"/>
      </w:pPr>
      <w:r>
        <w:rPr>
          <w:i/>
        </w:rPr>
        <w:t xml:space="preserve">La commande </w:t>
      </w:r>
      <w:r>
        <w:rPr>
          <w:b/>
          <w:i/>
        </w:rPr>
        <w:t xml:space="preserve">ping </w:t>
      </w:r>
      <w:r>
        <w:rPr>
          <w:i/>
        </w:rPr>
        <w:t>permet de tester l’accessibilité d’une autre machine à travers un réseau IP. La commande mesure également le temps mis pour recevoir une réponse, appelé round-trip time</w:t>
      </w:r>
    </w:p>
    <w:p w14:paraId="2E12AE64" w14:textId="77777777" w:rsidR="00093985" w:rsidRDefault="008D6CB8">
      <w:pPr>
        <w:spacing w:after="94" w:line="265" w:lineRule="auto"/>
        <w:ind w:left="879"/>
        <w:jc w:val="left"/>
      </w:pPr>
      <w:r>
        <w:rPr>
          <w:i/>
        </w:rPr>
        <w:t>(</w:t>
      </w:r>
      <w:proofErr w:type="gramStart"/>
      <w:r>
        <w:rPr>
          <w:i/>
        </w:rPr>
        <w:t>temps</w:t>
      </w:r>
      <w:proofErr w:type="gramEnd"/>
      <w:r>
        <w:rPr>
          <w:i/>
        </w:rPr>
        <w:t xml:space="preserve"> aller-retour).</w:t>
      </w:r>
    </w:p>
    <w:p w14:paraId="1DB90FEA" w14:textId="68DA152E" w:rsidR="00093985" w:rsidRDefault="008D6CB8">
      <w:pPr>
        <w:numPr>
          <w:ilvl w:val="0"/>
          <w:numId w:val="2"/>
        </w:numPr>
        <w:ind w:right="9" w:hanging="269"/>
      </w:pPr>
      <w:r>
        <w:t>Afficher les données échangées.</w:t>
      </w:r>
    </w:p>
    <w:p w14:paraId="0578E545" w14:textId="10BEF1DD" w:rsidR="00C73733" w:rsidRDefault="00C73733" w:rsidP="00C73733">
      <w:pPr>
        <w:ind w:left="869" w:right="9" w:firstLine="0"/>
      </w:pPr>
      <w:r>
        <w:t xml:space="preserve">ICMP Echo </w:t>
      </w:r>
      <w:proofErr w:type="spellStart"/>
      <w:r>
        <w:t>Request</w:t>
      </w:r>
      <w:proofErr w:type="spellEnd"/>
      <w:r>
        <w:t xml:space="preserve"> (</w:t>
      </w:r>
      <w:proofErr w:type="spellStart"/>
      <w:r>
        <w:t>ping</w:t>
      </w:r>
      <w:proofErr w:type="spellEnd"/>
      <w:r>
        <w:t xml:space="preserve">), </w:t>
      </w:r>
      <w:proofErr w:type="gramStart"/>
      <w:r>
        <w:t>TTL:</w:t>
      </w:r>
      <w:proofErr w:type="gramEnd"/>
      <w:r>
        <w:t xml:space="preserve"> 64, </w:t>
      </w:r>
      <w:proofErr w:type="spellStart"/>
      <w:r>
        <w:t>Seq</w:t>
      </w:r>
      <w:proofErr w:type="spellEnd"/>
      <w:r>
        <w:t xml:space="preserve">.-Nr.: 2 </w:t>
      </w:r>
    </w:p>
    <w:p w14:paraId="1C4B6848" w14:textId="5BE22504" w:rsidR="00C73733" w:rsidRDefault="00C73733" w:rsidP="00C73733">
      <w:pPr>
        <w:ind w:left="869" w:right="9" w:firstLine="0"/>
      </w:pPr>
      <w:r>
        <w:t xml:space="preserve">ICMP Echo </w:t>
      </w:r>
      <w:proofErr w:type="spellStart"/>
      <w:r>
        <w:t>Reply</w:t>
      </w:r>
      <w:proofErr w:type="spellEnd"/>
      <w:r>
        <w:t xml:space="preserve"> (</w:t>
      </w:r>
      <w:proofErr w:type="spellStart"/>
      <w:r>
        <w:t>pong</w:t>
      </w:r>
      <w:proofErr w:type="spellEnd"/>
      <w:r>
        <w:t xml:space="preserve">), </w:t>
      </w:r>
      <w:proofErr w:type="gramStart"/>
      <w:r>
        <w:t>TTL:</w:t>
      </w:r>
      <w:proofErr w:type="gramEnd"/>
      <w:r>
        <w:t xml:space="preserve"> 64, </w:t>
      </w:r>
      <w:proofErr w:type="spellStart"/>
      <w:r>
        <w:t>Seq</w:t>
      </w:r>
      <w:proofErr w:type="spellEnd"/>
      <w:r>
        <w:t xml:space="preserve">.-Nr.: 2 </w:t>
      </w:r>
    </w:p>
    <w:p w14:paraId="066BE432" w14:textId="77777777" w:rsidR="00C73733" w:rsidRDefault="00C73733" w:rsidP="00C73733">
      <w:pPr>
        <w:ind w:left="869" w:right="9" w:firstLine="0"/>
      </w:pPr>
    </w:p>
    <w:p w14:paraId="1ACEDE23" w14:textId="7BAF12A9" w:rsidR="00093985" w:rsidRDefault="008D6CB8">
      <w:pPr>
        <w:numPr>
          <w:ilvl w:val="0"/>
          <w:numId w:val="2"/>
        </w:numPr>
        <w:ind w:right="9" w:hanging="269"/>
      </w:pPr>
      <w:r>
        <w:t xml:space="preserve">Faites un </w:t>
      </w:r>
      <w:proofErr w:type="spellStart"/>
      <w:r>
        <w:rPr>
          <w:b/>
        </w:rPr>
        <w:t>ipconfig</w:t>
      </w:r>
      <w:proofErr w:type="spellEnd"/>
      <w:r>
        <w:t>.</w:t>
      </w:r>
    </w:p>
    <w:p w14:paraId="0D2CB02C" w14:textId="349AF38A" w:rsidR="00093985" w:rsidRDefault="008D6CB8">
      <w:pPr>
        <w:ind w:left="1064" w:right="9"/>
      </w:pPr>
      <w:r>
        <w:t xml:space="preserve">— Adresse IP : </w:t>
      </w:r>
      <w:r w:rsidR="00C73733">
        <w:t>192.168.0.10</w:t>
      </w:r>
    </w:p>
    <w:p w14:paraId="066F3818" w14:textId="57791939" w:rsidR="00093985" w:rsidRDefault="008D6CB8">
      <w:pPr>
        <w:ind w:left="1064" w:right="9"/>
      </w:pPr>
      <w:r>
        <w:t xml:space="preserve">— Masque : </w:t>
      </w:r>
      <w:r w:rsidR="00C73733">
        <w:t>255.255.255.0</w:t>
      </w:r>
    </w:p>
    <w:p w14:paraId="73C7955B" w14:textId="46298D24" w:rsidR="00093985" w:rsidRDefault="008D6CB8">
      <w:pPr>
        <w:ind w:left="1064" w:right="9"/>
      </w:pPr>
      <w:r>
        <w:t xml:space="preserve">— Adresse MAC : </w:t>
      </w:r>
      <w:proofErr w:type="gramStart"/>
      <w:r w:rsidR="005E5632">
        <w:t>38:</w:t>
      </w:r>
      <w:proofErr w:type="gramEnd"/>
      <w:r w:rsidR="005E5632">
        <w:t>12:29:23:BF:0E</w:t>
      </w:r>
    </w:p>
    <w:p w14:paraId="4AB9BD71" w14:textId="77777777" w:rsidR="00093985" w:rsidRDefault="008D6CB8">
      <w:pPr>
        <w:pStyle w:val="Titre2"/>
        <w:ind w:left="334"/>
      </w:pPr>
      <w:r>
        <w:lastRenderedPageBreak/>
        <w:t>Exercice3</w:t>
      </w:r>
    </w:p>
    <w:p w14:paraId="52A57BC8" w14:textId="77777777" w:rsidR="00093985" w:rsidRDefault="008D6CB8">
      <w:pPr>
        <w:spacing w:after="46" w:line="259" w:lineRule="auto"/>
        <w:ind w:left="334"/>
        <w:jc w:val="left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DF67A44" wp14:editId="63BD483C">
                <wp:simplePos x="0" y="0"/>
                <wp:positionH relativeFrom="column">
                  <wp:posOffset>107544</wp:posOffset>
                </wp:positionH>
                <wp:positionV relativeFrom="paragraph">
                  <wp:posOffset>-9575</wp:posOffset>
                </wp:positionV>
                <wp:extent cx="18979" cy="6468669"/>
                <wp:effectExtent l="0" t="0" r="0" b="0"/>
                <wp:wrapSquare wrapText="bothSides"/>
                <wp:docPr id="5815" name="Group 58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79" cy="6468669"/>
                          <a:chOff x="0" y="0"/>
                          <a:chExt cx="18979" cy="6468669"/>
                        </a:xfrm>
                      </wpg:grpSpPr>
                      <wps:wsp>
                        <wps:cNvPr id="270" name="Shape 270"/>
                        <wps:cNvSpPr/>
                        <wps:spPr>
                          <a:xfrm>
                            <a:off x="0" y="0"/>
                            <a:ext cx="0" cy="646866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468669">
                                <a:moveTo>
                                  <a:pt x="0" y="0"/>
                                </a:moveTo>
                                <a:lnTo>
                                  <a:pt x="0" y="6468669"/>
                                </a:lnTo>
                              </a:path>
                            </a:pathLst>
                          </a:custGeom>
                          <a:ln w="1897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5815" style="width:1.49442pt;height:509.344pt;position:absolute;mso-position-horizontal-relative:text;mso-position-horizontal:absolute;margin-left:8.468pt;mso-position-vertical-relative:text;margin-top:-0.753998pt;" coordsize="189,64686">
                <v:shape id="Shape 270" style="position:absolute;width:0;height:64686;left:0;top:0;" coordsize="0,6468669" path="m0,0l0,6468669">
                  <v:stroke weight="1.49442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4384" behindDoc="0" locked="0" layoutInCell="1" allowOverlap="0" wp14:anchorId="6F891536" wp14:editId="78FFBCA3">
            <wp:simplePos x="0" y="0"/>
            <wp:positionH relativeFrom="column">
              <wp:posOffset>713753</wp:posOffset>
            </wp:positionH>
            <wp:positionV relativeFrom="paragraph">
              <wp:posOffset>2362125</wp:posOffset>
            </wp:positionV>
            <wp:extent cx="5253990" cy="3353752"/>
            <wp:effectExtent l="0" t="0" r="0" b="0"/>
            <wp:wrapSquare wrapText="bothSides"/>
            <wp:docPr id="246" name="Picture 2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Picture 24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3990" cy="3353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7F00"/>
        </w:rPr>
        <w:t xml:space="preserve">En mode conception : </w:t>
      </w:r>
      <w:r>
        <w:rPr>
          <w:noProof/>
        </w:rPr>
        <w:drawing>
          <wp:inline distT="0" distB="0" distL="0" distR="0" wp14:anchorId="05F4BB85" wp14:editId="18CA8C00">
            <wp:extent cx="285750" cy="285750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A786E" w14:textId="77777777" w:rsidR="00093985" w:rsidRDefault="008D6CB8">
      <w:pPr>
        <w:numPr>
          <w:ilvl w:val="0"/>
          <w:numId w:val="3"/>
        </w:numPr>
        <w:spacing w:after="37"/>
        <w:ind w:right="9" w:hanging="269"/>
      </w:pPr>
      <w:r>
        <w:t xml:space="preserve">Ajouter un troisième ordinateurs </w:t>
      </w:r>
      <w:r>
        <w:rPr>
          <w:b/>
        </w:rPr>
        <w:t xml:space="preserve">192.168.0.12 </w:t>
      </w:r>
      <w:r>
        <w:t>et relier-le à un switch aux deux premiers.</w:t>
      </w:r>
    </w:p>
    <w:p w14:paraId="283AE675" w14:textId="77777777" w:rsidR="00093985" w:rsidRDefault="008D6CB8">
      <w:pPr>
        <w:spacing w:after="35"/>
        <w:ind w:left="894" w:right="9"/>
      </w:pPr>
      <w:r>
        <w:t>Ces 3 ordinateurs formeront le sous-réseau 1.</w:t>
      </w:r>
    </w:p>
    <w:p w14:paraId="76A7EFD1" w14:textId="77777777" w:rsidR="00093985" w:rsidRDefault="008D6CB8">
      <w:pPr>
        <w:spacing w:after="94" w:line="265" w:lineRule="auto"/>
        <w:ind w:left="879"/>
        <w:jc w:val="left"/>
      </w:pPr>
      <w:r>
        <w:rPr>
          <w:i/>
        </w:rPr>
        <w:t>Pour supprimer un câble, clic-droit sur le câble.</w:t>
      </w:r>
    </w:p>
    <w:p w14:paraId="23A8128C" w14:textId="77777777" w:rsidR="00093985" w:rsidRDefault="008D6CB8">
      <w:pPr>
        <w:numPr>
          <w:ilvl w:val="0"/>
          <w:numId w:val="3"/>
        </w:numPr>
        <w:ind w:right="9" w:hanging="269"/>
      </w:pPr>
      <w:r>
        <w:t xml:space="preserve">Ajoutons un second réseau local avec 3 nouveaux ordinateurs comme ci-dessous. Nommons-les avec des IP allant de </w:t>
      </w:r>
      <w:r>
        <w:rPr>
          <w:b/>
        </w:rPr>
        <w:t xml:space="preserve">192.168.1.10 </w:t>
      </w:r>
      <w:r>
        <w:t xml:space="preserve">à </w:t>
      </w:r>
      <w:r>
        <w:rPr>
          <w:b/>
        </w:rPr>
        <w:t>192.168.1.12</w:t>
      </w:r>
    </w:p>
    <w:p w14:paraId="01DC54D0" w14:textId="77777777" w:rsidR="00093985" w:rsidRDefault="008D6CB8">
      <w:pPr>
        <w:numPr>
          <w:ilvl w:val="0"/>
          <w:numId w:val="3"/>
        </w:numPr>
        <w:ind w:right="9" w:hanging="269"/>
      </w:pPr>
      <w:r>
        <w:t xml:space="preserve">Connectons les 2 réseaux à l’aide d’un routeur dont les cartes d’interface seront configurées avec les IP </w:t>
      </w:r>
      <w:r>
        <w:rPr>
          <w:b/>
        </w:rPr>
        <w:t xml:space="preserve">192.168.0.254 </w:t>
      </w:r>
      <w:r>
        <w:t xml:space="preserve">et </w:t>
      </w:r>
      <w:r>
        <w:rPr>
          <w:b/>
        </w:rPr>
        <w:t>192.168.1.254</w:t>
      </w:r>
      <w:r>
        <w:t>.</w:t>
      </w:r>
    </w:p>
    <w:p w14:paraId="7CAE5BC4" w14:textId="77777777" w:rsidR="00093985" w:rsidRDefault="008D6CB8">
      <w:pPr>
        <w:numPr>
          <w:ilvl w:val="0"/>
          <w:numId w:val="3"/>
        </w:numPr>
        <w:spacing w:after="33"/>
        <w:ind w:right="9" w:hanging="269"/>
      </w:pPr>
      <w:r>
        <w:t>En cliquant sur votre routeur, vérifiez que l’on retrouve bien toutes les informations suivantes, y compris les masques de sous-réseaux.</w:t>
      </w:r>
    </w:p>
    <w:p w14:paraId="480374DA" w14:textId="77777777" w:rsidR="00093985" w:rsidRDefault="008D6CB8">
      <w:pPr>
        <w:spacing w:after="187" w:line="265" w:lineRule="auto"/>
        <w:ind w:left="879"/>
        <w:jc w:val="left"/>
      </w:pPr>
      <w:r>
        <w:rPr>
          <w:i/>
        </w:rPr>
        <w:t>Double clic sur le routeur.</w:t>
      </w:r>
    </w:p>
    <w:p w14:paraId="47A6A955" w14:textId="77777777" w:rsidR="00093985" w:rsidRDefault="008D6CB8" w:rsidP="00C72CB4">
      <w:pPr>
        <w:numPr>
          <w:ilvl w:val="0"/>
          <w:numId w:val="3"/>
        </w:numPr>
        <w:spacing w:before="341"/>
        <w:ind w:right="9" w:hanging="269"/>
        <w:jc w:val="left"/>
      </w:pPr>
      <w:r>
        <w:t>Déterminer alors les adresses des sous-réseaux 1 et 2.</w:t>
      </w:r>
    </w:p>
    <w:p w14:paraId="5FBB0F6C" w14:textId="69B07D1E" w:rsidR="00093985" w:rsidRDefault="008D6CB8" w:rsidP="00C72CB4">
      <w:pPr>
        <w:spacing w:after="99" w:line="259" w:lineRule="auto"/>
        <w:ind w:left="10" w:right="41"/>
        <w:jc w:val="left"/>
      </w:pPr>
      <w:r>
        <w:t xml:space="preserve">— adresse sous-réseau 1 : </w:t>
      </w:r>
      <w:r w:rsidR="0018234C">
        <w:t>192.168.0</w:t>
      </w:r>
    </w:p>
    <w:p w14:paraId="264B9181" w14:textId="47E6ADA3" w:rsidR="00093985" w:rsidRDefault="008D6CB8" w:rsidP="00C72CB4">
      <w:pPr>
        <w:spacing w:after="99" w:line="259" w:lineRule="auto"/>
        <w:ind w:left="10" w:right="41"/>
        <w:jc w:val="left"/>
      </w:pPr>
      <w:r>
        <w:t xml:space="preserve">— adresse sous-réseau 2 : </w:t>
      </w:r>
      <w:r w:rsidR="0018234C">
        <w:t>192.168.1</w:t>
      </w:r>
    </w:p>
    <w:p w14:paraId="397F66B0" w14:textId="5A87F3F1" w:rsidR="0075245A" w:rsidRDefault="0075245A">
      <w:pPr>
        <w:pStyle w:val="Titre2"/>
        <w:ind w:left="334"/>
      </w:pPr>
    </w:p>
    <w:p w14:paraId="2CA63D7E" w14:textId="0091D58E" w:rsidR="005D612A" w:rsidRDefault="005D612A" w:rsidP="005D612A"/>
    <w:p w14:paraId="75BA66B3" w14:textId="0B02D120" w:rsidR="005D612A" w:rsidRDefault="005D612A" w:rsidP="005D612A"/>
    <w:p w14:paraId="061D6D74" w14:textId="31FCB0CA" w:rsidR="005D612A" w:rsidRDefault="005D612A" w:rsidP="005D612A"/>
    <w:p w14:paraId="46171152" w14:textId="7E004BC1" w:rsidR="005D612A" w:rsidRDefault="005D612A" w:rsidP="005D612A"/>
    <w:p w14:paraId="6C672A90" w14:textId="4CD8D577" w:rsidR="005D612A" w:rsidRDefault="005D612A" w:rsidP="005D612A"/>
    <w:p w14:paraId="35821983" w14:textId="5B1983EA" w:rsidR="005D612A" w:rsidRDefault="005D612A" w:rsidP="005D612A"/>
    <w:p w14:paraId="7CE6933A" w14:textId="34AB1580" w:rsidR="005D612A" w:rsidRDefault="005D612A" w:rsidP="005D612A"/>
    <w:p w14:paraId="2264AC0A" w14:textId="0B28BBA0" w:rsidR="005D612A" w:rsidRDefault="005D612A" w:rsidP="005D612A"/>
    <w:p w14:paraId="21A2D903" w14:textId="77777777" w:rsidR="005D612A" w:rsidRPr="005D612A" w:rsidRDefault="005D612A" w:rsidP="005D612A"/>
    <w:p w14:paraId="13855C9B" w14:textId="061A2AA5" w:rsidR="005D612A" w:rsidRPr="005D612A" w:rsidRDefault="005D612A" w:rsidP="005D612A">
      <w:pPr>
        <w:pStyle w:val="Titre2"/>
        <w:ind w:left="-142" w:firstLine="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1B7D9A97" wp14:editId="71C2D590">
            <wp:simplePos x="0" y="0"/>
            <wp:positionH relativeFrom="margin">
              <wp:posOffset>443865</wp:posOffset>
            </wp:positionH>
            <wp:positionV relativeFrom="paragraph">
              <wp:posOffset>147320</wp:posOffset>
            </wp:positionV>
            <wp:extent cx="302895" cy="291465"/>
            <wp:effectExtent l="0" t="0" r="1905" b="0"/>
            <wp:wrapNone/>
            <wp:docPr id="289" name="Picture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Picture 28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6CB8">
        <w:t>Exercice4</w:t>
      </w:r>
    </w:p>
    <w:p w14:paraId="458A4B85" w14:textId="77777777" w:rsidR="00093985" w:rsidRDefault="00093985" w:rsidP="005D612A">
      <w:pPr>
        <w:ind w:left="-142" w:firstLine="0"/>
        <w:sectPr w:rsidR="00093985">
          <w:headerReference w:type="even" r:id="rId16"/>
          <w:footerReference w:type="even" r:id="rId17"/>
          <w:footerReference w:type="default" r:id="rId18"/>
          <w:headerReference w:type="first" r:id="rId19"/>
          <w:footerReference w:type="first" r:id="rId20"/>
          <w:pgSz w:w="11906" w:h="16838"/>
          <w:pgMar w:top="1134" w:right="1134" w:bottom="1685" w:left="1134" w:header="720" w:footer="720" w:gutter="0"/>
          <w:cols w:space="720"/>
          <w:titlePg/>
        </w:sectPr>
      </w:pPr>
    </w:p>
    <w:p w14:paraId="658019F6" w14:textId="587ECC12" w:rsidR="00093985" w:rsidRDefault="008D6CB8" w:rsidP="005D612A">
      <w:pPr>
        <w:spacing w:after="230"/>
        <w:ind w:left="-142" w:right="9" w:firstLine="0"/>
      </w:pPr>
      <w:r>
        <w:lastRenderedPageBreak/>
        <w:t>1.</w:t>
      </w:r>
      <w:r w:rsidR="005D612A">
        <w:t xml:space="preserve">   </w:t>
      </w:r>
      <w:r w:rsidR="005D612A">
        <w:tab/>
      </w:r>
      <w:r>
        <w:t xml:space="preserve">Tester la connexion entre les postes </w:t>
      </w:r>
      <w:r>
        <w:rPr>
          <w:b/>
          <w:color w:val="FF7F00"/>
        </w:rPr>
        <w:t xml:space="preserve">192.168.0.10 </w:t>
      </w:r>
      <w:r>
        <w:t xml:space="preserve">et </w:t>
      </w:r>
      <w:r>
        <w:rPr>
          <w:b/>
          <w:color w:val="0000FF"/>
        </w:rPr>
        <w:t xml:space="preserve">192.168.1.10 </w:t>
      </w:r>
      <w:r>
        <w:t xml:space="preserve">avec un </w:t>
      </w:r>
      <w:r>
        <w:rPr>
          <w:b/>
        </w:rPr>
        <w:t>ping</w:t>
      </w:r>
      <w:r>
        <w:t>.</w:t>
      </w:r>
    </w:p>
    <w:p w14:paraId="7E70DABD" w14:textId="77777777" w:rsidR="00093985" w:rsidRDefault="008D6CB8" w:rsidP="005D612A">
      <w:pPr>
        <w:spacing w:after="53"/>
        <w:ind w:left="-142" w:right="9" w:firstLine="0"/>
      </w:pPr>
      <w:r>
        <w:t xml:space="preserve">2. Une notification d’erreur est alors affichée : </w:t>
      </w:r>
      <w:r>
        <w:rPr>
          <w:bdr w:val="single" w:sz="6" w:space="0" w:color="000000"/>
        </w:rPr>
        <w:t xml:space="preserve">Destination inaccessible </w:t>
      </w:r>
      <w:r>
        <w:t>.</w:t>
      </w:r>
    </w:p>
    <w:p w14:paraId="4A8485D6" w14:textId="4552C6F9" w:rsidR="00093985" w:rsidRDefault="008D6CB8" w:rsidP="005D612A">
      <w:pPr>
        <w:spacing w:after="162"/>
        <w:ind w:left="-142" w:right="9" w:firstLine="0"/>
      </w:pPr>
      <w:r>
        <w:rPr>
          <w:noProof/>
        </w:rPr>
        <w:drawing>
          <wp:anchor distT="0" distB="0" distL="114300" distR="114300" simplePos="0" relativeHeight="251667456" behindDoc="0" locked="0" layoutInCell="1" allowOverlap="0" wp14:anchorId="6EA25AEC" wp14:editId="6587122F">
            <wp:simplePos x="0" y="0"/>
            <wp:positionH relativeFrom="margin">
              <wp:posOffset>866254</wp:posOffset>
            </wp:positionH>
            <wp:positionV relativeFrom="paragraph">
              <wp:posOffset>355931</wp:posOffset>
            </wp:positionV>
            <wp:extent cx="285750" cy="285750"/>
            <wp:effectExtent l="0" t="0" r="0" b="0"/>
            <wp:wrapSquare wrapText="bothSides"/>
            <wp:docPr id="317" name="Picture 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" name="Picture 31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En fait le message envoyé par la commande </w:t>
      </w:r>
      <w:r>
        <w:rPr>
          <w:b/>
        </w:rPr>
        <w:t xml:space="preserve">ping </w:t>
      </w:r>
      <w:r>
        <w:t xml:space="preserve">du poste </w:t>
      </w:r>
      <w:r>
        <w:rPr>
          <w:b/>
          <w:color w:val="FF7F00"/>
        </w:rPr>
        <w:t xml:space="preserve">192.168.0.10 </w:t>
      </w:r>
      <w:r w:rsidR="00BB386F">
        <w:t>a</w:t>
      </w:r>
      <w:r>
        <w:t xml:space="preserve"> besoin de quitter le </w:t>
      </w:r>
      <w:r>
        <w:rPr>
          <w:color w:val="FF7F00"/>
        </w:rPr>
        <w:t xml:space="preserve">sous-réseau 1 </w:t>
      </w:r>
      <w:r>
        <w:t xml:space="preserve">pour atteindre le poste </w:t>
      </w:r>
      <w:r>
        <w:rPr>
          <w:b/>
          <w:color w:val="0000FF"/>
        </w:rPr>
        <w:t xml:space="preserve">192.168.1.10 </w:t>
      </w:r>
      <w:r>
        <w:t xml:space="preserve">du </w:t>
      </w:r>
      <w:r>
        <w:rPr>
          <w:color w:val="0000FF"/>
        </w:rPr>
        <w:t>sous-réseau 2</w:t>
      </w:r>
      <w:r>
        <w:t>. Il nous faut :</w:t>
      </w:r>
    </w:p>
    <w:p w14:paraId="590F4246" w14:textId="77777777" w:rsidR="00093985" w:rsidRDefault="008D6CB8">
      <w:pPr>
        <w:spacing w:after="262"/>
        <w:ind w:left="749" w:right="9" w:hanging="310"/>
      </w:pPr>
      <w:r>
        <w:rPr>
          <w:noProof/>
        </w:rPr>
        <w:drawing>
          <wp:anchor distT="0" distB="0" distL="114300" distR="114300" simplePos="0" relativeHeight="251668480" behindDoc="0" locked="0" layoutInCell="1" allowOverlap="0" wp14:anchorId="09D1780F" wp14:editId="43F788E7">
            <wp:simplePos x="0" y="0"/>
            <wp:positionH relativeFrom="margin">
              <wp:posOffset>2330120</wp:posOffset>
            </wp:positionH>
            <wp:positionV relativeFrom="paragraph">
              <wp:posOffset>653578</wp:posOffset>
            </wp:positionV>
            <wp:extent cx="2326005" cy="1091565"/>
            <wp:effectExtent l="0" t="0" r="0" b="0"/>
            <wp:wrapTopAndBottom/>
            <wp:docPr id="329" name="Picture 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Picture 32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2600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0" wp14:anchorId="0A4BDB44" wp14:editId="1B276EE9">
            <wp:simplePos x="0" y="0"/>
            <wp:positionH relativeFrom="margin">
              <wp:posOffset>866254</wp:posOffset>
            </wp:positionH>
            <wp:positionV relativeFrom="paragraph">
              <wp:posOffset>1887878</wp:posOffset>
            </wp:positionV>
            <wp:extent cx="285750" cy="285750"/>
            <wp:effectExtent l="0" t="0" r="0" b="0"/>
            <wp:wrapSquare wrapText="bothSides"/>
            <wp:docPr id="332" name="Picture 3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Picture 33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—indiquer à chaque ordinateur du </w:t>
      </w:r>
      <w:r>
        <w:rPr>
          <w:color w:val="FF7F00"/>
        </w:rPr>
        <w:t xml:space="preserve">sous-réseau 1 </w:t>
      </w:r>
      <w:r>
        <w:t xml:space="preserve">que l’on accède au routeur via la carte d’adresse </w:t>
      </w:r>
      <w:r>
        <w:rPr>
          <w:b/>
        </w:rPr>
        <w:t>192.168.0.254</w:t>
      </w:r>
      <w:r>
        <w:t xml:space="preserve">. On nommera cette adresse IP l’adresse de la passerelle par défaut ( </w:t>
      </w:r>
      <w:r>
        <w:rPr>
          <w:i/>
        </w:rPr>
        <w:t xml:space="preserve">default </w:t>
      </w:r>
      <w:proofErr w:type="spellStart"/>
      <w:r>
        <w:rPr>
          <w:i/>
        </w:rPr>
        <w:t>gateway</w:t>
      </w:r>
      <w:proofErr w:type="spellEnd"/>
      <w:r>
        <w:t xml:space="preserve">) du </w:t>
      </w:r>
      <w:r>
        <w:rPr>
          <w:color w:val="FF7F00"/>
        </w:rPr>
        <w:t xml:space="preserve">sous-réseau 1 </w:t>
      </w:r>
      <w:r>
        <w:t>;</w:t>
      </w:r>
    </w:p>
    <w:p w14:paraId="396E67F9" w14:textId="311D1DC5" w:rsidR="00093985" w:rsidRDefault="007320F3" w:rsidP="007320F3">
      <w:pPr>
        <w:spacing w:before="358" w:after="5094" w:line="349" w:lineRule="auto"/>
        <w:ind w:left="749" w:right="9" w:hanging="310"/>
        <w:jc w:val="left"/>
      </w:pPr>
      <w:r>
        <w:rPr>
          <w:noProof/>
        </w:rPr>
        <w:drawing>
          <wp:anchor distT="0" distB="0" distL="114300" distR="114300" simplePos="0" relativeHeight="251678720" behindDoc="0" locked="0" layoutInCell="1" allowOverlap="1" wp14:anchorId="5A087B6B" wp14:editId="66CCC6A7">
            <wp:simplePos x="0" y="0"/>
            <wp:positionH relativeFrom="column">
              <wp:posOffset>-328930</wp:posOffset>
            </wp:positionH>
            <wp:positionV relativeFrom="paragraph">
              <wp:posOffset>4561205</wp:posOffset>
            </wp:positionV>
            <wp:extent cx="5558790" cy="2248535"/>
            <wp:effectExtent l="0" t="0" r="381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879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6CB8">
        <w:rPr>
          <w:noProof/>
        </w:rPr>
        <w:drawing>
          <wp:anchor distT="0" distB="0" distL="114300" distR="114300" simplePos="0" relativeHeight="251670528" behindDoc="0" locked="0" layoutInCell="1" allowOverlap="0" wp14:anchorId="52D6A4C1" wp14:editId="0F7B5E3A">
            <wp:simplePos x="0" y="0"/>
            <wp:positionH relativeFrom="margin">
              <wp:posOffset>1089000</wp:posOffset>
            </wp:positionH>
            <wp:positionV relativeFrom="paragraph">
              <wp:posOffset>536865</wp:posOffset>
            </wp:positionV>
            <wp:extent cx="4503421" cy="2874645"/>
            <wp:effectExtent l="0" t="0" r="0" b="0"/>
            <wp:wrapTopAndBottom/>
            <wp:docPr id="340" name="Picture 3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" name="Picture 34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03421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6CB8">
        <w:rPr>
          <w:noProof/>
        </w:rPr>
        <w:drawing>
          <wp:anchor distT="0" distB="0" distL="114300" distR="114300" simplePos="0" relativeHeight="251671552" behindDoc="0" locked="0" layoutInCell="1" allowOverlap="0" wp14:anchorId="0ADA8FF2" wp14:editId="7DD0E537">
            <wp:simplePos x="0" y="0"/>
            <wp:positionH relativeFrom="margin">
              <wp:posOffset>561454</wp:posOffset>
            </wp:positionH>
            <wp:positionV relativeFrom="paragraph">
              <wp:posOffset>3586808</wp:posOffset>
            </wp:positionV>
            <wp:extent cx="302895" cy="291465"/>
            <wp:effectExtent l="0" t="0" r="0" b="0"/>
            <wp:wrapSquare wrapText="bothSides"/>
            <wp:docPr id="343" name="Picture 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895" cy="291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6CB8">
        <w:t xml:space="preserve">—indiquer à chaque ordinateur du </w:t>
      </w:r>
      <w:r w:rsidR="008D6CB8">
        <w:rPr>
          <w:color w:val="0000FF"/>
        </w:rPr>
        <w:t xml:space="preserve">sous-réseau 2 </w:t>
      </w:r>
      <w:r w:rsidR="008D6CB8">
        <w:t>que l’on accède au routeur via la passerelle par défaut</w:t>
      </w:r>
      <w:r w:rsidR="00FC185A">
        <w:t xml:space="preserve"> </w:t>
      </w:r>
      <w:r w:rsidR="008D6CB8">
        <w:t xml:space="preserve">d’adresse IP </w:t>
      </w:r>
      <w:r w:rsidR="008D6CB8">
        <w:rPr>
          <w:b/>
        </w:rPr>
        <w:t>192.</w:t>
      </w:r>
      <w:r w:rsidR="00BB386F">
        <w:rPr>
          <w:b/>
        </w:rPr>
        <w:t>168</w:t>
      </w:r>
      <w:r w:rsidR="008D6CB8">
        <w:rPr>
          <w:b/>
        </w:rPr>
        <w:t>.1.254</w:t>
      </w:r>
      <w:r w:rsidR="008D6CB8">
        <w:t>.</w:t>
      </w:r>
      <w:r w:rsidRPr="007320F3">
        <w:rPr>
          <w:noProof/>
        </w:rPr>
        <w:t xml:space="preserve"> </w:t>
      </w:r>
    </w:p>
    <w:p w14:paraId="14A9C1A6" w14:textId="77777777" w:rsidR="00093985" w:rsidRDefault="00093985">
      <w:pPr>
        <w:sectPr w:rsidR="00093985" w:rsidSect="00FC185A">
          <w:type w:val="continuous"/>
          <w:pgSz w:w="11906" w:h="16838"/>
          <w:pgMar w:top="1397" w:right="1134" w:bottom="5812" w:left="2018" w:header="720" w:footer="720" w:gutter="0"/>
          <w:cols w:space="720"/>
        </w:sectPr>
      </w:pPr>
    </w:p>
    <w:p w14:paraId="4F76B294" w14:textId="77777777" w:rsidR="00093985" w:rsidRDefault="008D6CB8">
      <w:pPr>
        <w:pStyle w:val="Titre1"/>
        <w:spacing w:after="135"/>
        <w:ind w:left="385" w:hanging="400"/>
      </w:pPr>
      <w:r>
        <w:lastRenderedPageBreak/>
        <w:t>Simulation du Web</w:t>
      </w:r>
    </w:p>
    <w:p w14:paraId="17ADB73A" w14:textId="77777777" w:rsidR="00093985" w:rsidRDefault="008D6CB8">
      <w:pPr>
        <w:spacing w:after="322"/>
        <w:ind w:left="10" w:right="9"/>
      </w:pPr>
      <w:r>
        <w:t xml:space="preserve">Avec </w:t>
      </w:r>
      <w:proofErr w:type="spellStart"/>
      <w:r>
        <w:t>Filius</w:t>
      </w:r>
      <w:proofErr w:type="spellEnd"/>
      <w:r>
        <w:t xml:space="preserve"> nous pouvons simuler et analyser les processus impliqués dans la communication entre un navigateur et un serveur distant.</w:t>
      </w:r>
    </w:p>
    <w:p w14:paraId="7E5AEF47" w14:textId="77777777" w:rsidR="00093985" w:rsidRDefault="008D6CB8">
      <w:pPr>
        <w:pStyle w:val="Titre2"/>
        <w:ind w:left="33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3600" behindDoc="0" locked="0" layoutInCell="1" allowOverlap="1" wp14:anchorId="7F3D316E" wp14:editId="699E43C4">
                <wp:simplePos x="0" y="0"/>
                <wp:positionH relativeFrom="column">
                  <wp:posOffset>-7354</wp:posOffset>
                </wp:positionH>
                <wp:positionV relativeFrom="paragraph">
                  <wp:posOffset>-158752</wp:posOffset>
                </wp:positionV>
                <wp:extent cx="207494" cy="8440640"/>
                <wp:effectExtent l="0" t="0" r="0" b="0"/>
                <wp:wrapSquare wrapText="bothSides"/>
                <wp:docPr id="6083" name="Group 608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7494" cy="8440640"/>
                          <a:chOff x="0" y="0"/>
                          <a:chExt cx="207494" cy="8440640"/>
                        </a:xfrm>
                      </wpg:grpSpPr>
                      <wps:wsp>
                        <wps:cNvPr id="505" name="Shape 505"/>
                        <wps:cNvSpPr/>
                        <wps:spPr>
                          <a:xfrm>
                            <a:off x="0" y="78204"/>
                            <a:ext cx="186945" cy="132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945" h="132446">
                                <a:moveTo>
                                  <a:pt x="115504" y="129"/>
                                </a:moveTo>
                                <a:cubicBezTo>
                                  <a:pt x="126713" y="193"/>
                                  <a:pt x="137020" y="773"/>
                                  <a:pt x="143268" y="8117"/>
                                </a:cubicBezTo>
                                <a:cubicBezTo>
                                  <a:pt x="148615" y="14430"/>
                                  <a:pt x="145330" y="17136"/>
                                  <a:pt x="143268" y="18875"/>
                                </a:cubicBezTo>
                                <a:cubicBezTo>
                                  <a:pt x="139274" y="22418"/>
                                  <a:pt x="132704" y="25381"/>
                                  <a:pt x="129418" y="26026"/>
                                </a:cubicBezTo>
                                <a:cubicBezTo>
                                  <a:pt x="128194" y="26219"/>
                                  <a:pt x="126133" y="26283"/>
                                  <a:pt x="125553" y="25575"/>
                                </a:cubicBezTo>
                                <a:cubicBezTo>
                                  <a:pt x="125167" y="25124"/>
                                  <a:pt x="124973" y="24479"/>
                                  <a:pt x="125038" y="24093"/>
                                </a:cubicBezTo>
                                <a:cubicBezTo>
                                  <a:pt x="124716" y="23320"/>
                                  <a:pt x="123878" y="21130"/>
                                  <a:pt x="122461" y="19455"/>
                                </a:cubicBezTo>
                                <a:cubicBezTo>
                                  <a:pt x="116985" y="13013"/>
                                  <a:pt x="107773" y="12884"/>
                                  <a:pt x="99657" y="12755"/>
                                </a:cubicBezTo>
                                <a:cubicBezTo>
                                  <a:pt x="85098" y="12497"/>
                                  <a:pt x="72794" y="14494"/>
                                  <a:pt x="68284" y="15396"/>
                                </a:cubicBezTo>
                                <a:cubicBezTo>
                                  <a:pt x="66803" y="15654"/>
                                  <a:pt x="47284" y="19455"/>
                                  <a:pt x="40262" y="25575"/>
                                </a:cubicBezTo>
                                <a:cubicBezTo>
                                  <a:pt x="36010" y="29633"/>
                                  <a:pt x="35237" y="35753"/>
                                  <a:pt x="39360" y="40648"/>
                                </a:cubicBezTo>
                                <a:cubicBezTo>
                                  <a:pt x="49087" y="52115"/>
                                  <a:pt x="80588" y="52502"/>
                                  <a:pt x="95340" y="52566"/>
                                </a:cubicBezTo>
                                <a:cubicBezTo>
                                  <a:pt x="123749" y="53082"/>
                                  <a:pt x="158665" y="54241"/>
                                  <a:pt x="170132" y="67769"/>
                                </a:cubicBezTo>
                                <a:cubicBezTo>
                                  <a:pt x="186945" y="87610"/>
                                  <a:pt x="143913" y="115568"/>
                                  <a:pt x="93150" y="125360"/>
                                </a:cubicBezTo>
                                <a:cubicBezTo>
                                  <a:pt x="56496" y="132446"/>
                                  <a:pt x="21258" y="126777"/>
                                  <a:pt x="11982" y="115890"/>
                                </a:cubicBezTo>
                                <a:cubicBezTo>
                                  <a:pt x="0" y="101782"/>
                                  <a:pt x="23449" y="89414"/>
                                  <a:pt x="34851" y="87159"/>
                                </a:cubicBezTo>
                                <a:cubicBezTo>
                                  <a:pt x="36655" y="86837"/>
                                  <a:pt x="38265" y="86708"/>
                                  <a:pt x="39038" y="87546"/>
                                </a:cubicBezTo>
                                <a:cubicBezTo>
                                  <a:pt x="41035" y="89929"/>
                                  <a:pt x="30599" y="96242"/>
                                  <a:pt x="30341" y="96242"/>
                                </a:cubicBezTo>
                                <a:cubicBezTo>
                                  <a:pt x="29311" y="100430"/>
                                  <a:pt x="32403" y="104102"/>
                                  <a:pt x="32789" y="104488"/>
                                </a:cubicBezTo>
                                <a:cubicBezTo>
                                  <a:pt x="41164" y="114344"/>
                                  <a:pt x="75371" y="119240"/>
                                  <a:pt x="106292" y="113249"/>
                                </a:cubicBezTo>
                                <a:cubicBezTo>
                                  <a:pt x="118338" y="110930"/>
                                  <a:pt x="137793" y="105454"/>
                                  <a:pt x="146361" y="99077"/>
                                </a:cubicBezTo>
                                <a:cubicBezTo>
                                  <a:pt x="155379" y="91991"/>
                                  <a:pt x="153189" y="83681"/>
                                  <a:pt x="149453" y="79300"/>
                                </a:cubicBezTo>
                                <a:cubicBezTo>
                                  <a:pt x="139339" y="67383"/>
                                  <a:pt x="108224" y="65708"/>
                                  <a:pt x="81361" y="65386"/>
                                </a:cubicBezTo>
                                <a:cubicBezTo>
                                  <a:pt x="62293" y="65128"/>
                                  <a:pt x="29440" y="64806"/>
                                  <a:pt x="18746" y="52115"/>
                                </a:cubicBezTo>
                                <a:cubicBezTo>
                                  <a:pt x="4252" y="35109"/>
                                  <a:pt x="41164" y="11016"/>
                                  <a:pt x="81426" y="3285"/>
                                </a:cubicBezTo>
                                <a:cubicBezTo>
                                  <a:pt x="86515" y="2319"/>
                                  <a:pt x="99270" y="0"/>
                                  <a:pt x="115504" y="12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6" name="Shape 506"/>
                        <wps:cNvSpPr/>
                        <wps:spPr>
                          <a:xfrm>
                            <a:off x="64741" y="0"/>
                            <a:ext cx="142753" cy="192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53" h="192548">
                                <a:moveTo>
                                  <a:pt x="89414" y="0"/>
                                </a:moveTo>
                                <a:cubicBezTo>
                                  <a:pt x="91797" y="0"/>
                                  <a:pt x="90187" y="2769"/>
                                  <a:pt x="76659" y="22095"/>
                                </a:cubicBezTo>
                                <a:cubicBezTo>
                                  <a:pt x="68800" y="33240"/>
                                  <a:pt x="51020" y="58492"/>
                                  <a:pt x="37170" y="78204"/>
                                </a:cubicBezTo>
                                <a:cubicBezTo>
                                  <a:pt x="23320" y="97981"/>
                                  <a:pt x="12111" y="114214"/>
                                  <a:pt x="12240" y="114343"/>
                                </a:cubicBezTo>
                                <a:cubicBezTo>
                                  <a:pt x="12433" y="114472"/>
                                  <a:pt x="15654" y="114923"/>
                                  <a:pt x="19455" y="115374"/>
                                </a:cubicBezTo>
                                <a:cubicBezTo>
                                  <a:pt x="33112" y="116920"/>
                                  <a:pt x="42130" y="119368"/>
                                  <a:pt x="50762" y="123749"/>
                                </a:cubicBezTo>
                                <a:cubicBezTo>
                                  <a:pt x="54885" y="125939"/>
                                  <a:pt x="57204" y="127614"/>
                                  <a:pt x="61198" y="131543"/>
                                </a:cubicBezTo>
                                <a:cubicBezTo>
                                  <a:pt x="66610" y="136954"/>
                                  <a:pt x="69186" y="141077"/>
                                  <a:pt x="70668" y="146875"/>
                                </a:cubicBezTo>
                                <a:cubicBezTo>
                                  <a:pt x="71054" y="148550"/>
                                  <a:pt x="71634" y="149967"/>
                                  <a:pt x="71892" y="149967"/>
                                </a:cubicBezTo>
                                <a:cubicBezTo>
                                  <a:pt x="72729" y="149967"/>
                                  <a:pt x="76530" y="144427"/>
                                  <a:pt x="108031" y="97401"/>
                                </a:cubicBezTo>
                                <a:cubicBezTo>
                                  <a:pt x="125038" y="72020"/>
                                  <a:pt x="139468" y="50762"/>
                                  <a:pt x="140047" y="50117"/>
                                </a:cubicBezTo>
                                <a:cubicBezTo>
                                  <a:pt x="141529" y="48507"/>
                                  <a:pt x="142753" y="49667"/>
                                  <a:pt x="141722" y="51664"/>
                                </a:cubicBezTo>
                                <a:cubicBezTo>
                                  <a:pt x="141272" y="52436"/>
                                  <a:pt x="131029" y="68090"/>
                                  <a:pt x="118918" y="86514"/>
                                </a:cubicBezTo>
                                <a:cubicBezTo>
                                  <a:pt x="106807" y="104938"/>
                                  <a:pt x="92957" y="126003"/>
                                  <a:pt x="88126" y="133347"/>
                                </a:cubicBezTo>
                                <a:cubicBezTo>
                                  <a:pt x="77239" y="149967"/>
                                  <a:pt x="73245" y="156345"/>
                                  <a:pt x="71763" y="159694"/>
                                </a:cubicBezTo>
                                <a:cubicBezTo>
                                  <a:pt x="70732" y="162013"/>
                                  <a:pt x="70088" y="162529"/>
                                  <a:pt x="65708" y="164655"/>
                                </a:cubicBezTo>
                                <a:cubicBezTo>
                                  <a:pt x="60232" y="167360"/>
                                  <a:pt x="5540" y="191775"/>
                                  <a:pt x="3801" y="192290"/>
                                </a:cubicBezTo>
                                <a:cubicBezTo>
                                  <a:pt x="3028" y="192548"/>
                                  <a:pt x="2190" y="192162"/>
                                  <a:pt x="1353" y="191260"/>
                                </a:cubicBezTo>
                                <a:lnTo>
                                  <a:pt x="0" y="189843"/>
                                </a:lnTo>
                                <a:lnTo>
                                  <a:pt x="1804" y="158213"/>
                                </a:lnTo>
                                <a:cubicBezTo>
                                  <a:pt x="4059" y="119239"/>
                                  <a:pt x="4059" y="119175"/>
                                  <a:pt x="5605" y="116598"/>
                                </a:cubicBezTo>
                                <a:cubicBezTo>
                                  <a:pt x="6313" y="115439"/>
                                  <a:pt x="16491" y="101073"/>
                                  <a:pt x="28216" y="84710"/>
                                </a:cubicBezTo>
                                <a:cubicBezTo>
                                  <a:pt x="40004" y="68284"/>
                                  <a:pt x="58364" y="42516"/>
                                  <a:pt x="69058" y="27441"/>
                                </a:cubicBezTo>
                                <a:cubicBezTo>
                                  <a:pt x="79816" y="12302"/>
                                  <a:pt x="88963" y="0"/>
                                  <a:pt x="894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7" name="Shape 507"/>
                        <wps:cNvSpPr/>
                        <wps:spPr>
                          <a:xfrm>
                            <a:off x="68993" y="122714"/>
                            <a:ext cx="59588" cy="657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88" h="65712">
                                <a:moveTo>
                                  <a:pt x="7934" y="125"/>
                                </a:moveTo>
                                <a:cubicBezTo>
                                  <a:pt x="14740" y="499"/>
                                  <a:pt x="28377" y="2758"/>
                                  <a:pt x="34657" y="4835"/>
                                </a:cubicBezTo>
                                <a:cubicBezTo>
                                  <a:pt x="49667" y="9796"/>
                                  <a:pt x="58299" y="18943"/>
                                  <a:pt x="59072" y="30667"/>
                                </a:cubicBezTo>
                                <a:cubicBezTo>
                                  <a:pt x="59588" y="37625"/>
                                  <a:pt x="59330" y="38140"/>
                                  <a:pt x="54627" y="40524"/>
                                </a:cubicBezTo>
                                <a:cubicBezTo>
                                  <a:pt x="50247" y="42714"/>
                                  <a:pt x="38201" y="48190"/>
                                  <a:pt x="22869" y="54889"/>
                                </a:cubicBezTo>
                                <a:cubicBezTo>
                                  <a:pt x="17329" y="57273"/>
                                  <a:pt x="12626" y="59270"/>
                                  <a:pt x="12433" y="59270"/>
                                </a:cubicBezTo>
                                <a:cubicBezTo>
                                  <a:pt x="12175" y="59270"/>
                                  <a:pt x="451" y="65712"/>
                                  <a:pt x="0" y="64874"/>
                                </a:cubicBezTo>
                                <a:cubicBezTo>
                                  <a:pt x="1481" y="57144"/>
                                  <a:pt x="258" y="55147"/>
                                  <a:pt x="837" y="47223"/>
                                </a:cubicBezTo>
                                <a:cubicBezTo>
                                  <a:pt x="1031" y="45162"/>
                                  <a:pt x="1739" y="33953"/>
                                  <a:pt x="2383" y="22293"/>
                                </a:cubicBezTo>
                                <a:cubicBezTo>
                                  <a:pt x="3028" y="10569"/>
                                  <a:pt x="3736" y="713"/>
                                  <a:pt x="3930" y="455"/>
                                </a:cubicBezTo>
                                <a:cubicBezTo>
                                  <a:pt x="4155" y="84"/>
                                  <a:pt x="5665" y="0"/>
                                  <a:pt x="7934" y="12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8" name="Shape 508"/>
                        <wps:cNvSpPr/>
                        <wps:spPr>
                          <a:xfrm>
                            <a:off x="64741" y="0"/>
                            <a:ext cx="142753" cy="192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53" h="192548">
                                <a:moveTo>
                                  <a:pt x="1353" y="191260"/>
                                </a:moveTo>
                                <a:lnTo>
                                  <a:pt x="0" y="189843"/>
                                </a:lnTo>
                                <a:lnTo>
                                  <a:pt x="1804" y="158213"/>
                                </a:lnTo>
                                <a:cubicBezTo>
                                  <a:pt x="4059" y="119239"/>
                                  <a:pt x="4059" y="119175"/>
                                  <a:pt x="5605" y="116598"/>
                                </a:cubicBezTo>
                                <a:cubicBezTo>
                                  <a:pt x="6313" y="115439"/>
                                  <a:pt x="16491" y="101073"/>
                                  <a:pt x="28216" y="84710"/>
                                </a:cubicBezTo>
                                <a:cubicBezTo>
                                  <a:pt x="40004" y="68284"/>
                                  <a:pt x="58364" y="42516"/>
                                  <a:pt x="69058" y="27441"/>
                                </a:cubicBezTo>
                                <a:cubicBezTo>
                                  <a:pt x="79816" y="12302"/>
                                  <a:pt x="88963" y="0"/>
                                  <a:pt x="89414" y="0"/>
                                </a:cubicBezTo>
                                <a:cubicBezTo>
                                  <a:pt x="91797" y="0"/>
                                  <a:pt x="90187" y="2769"/>
                                  <a:pt x="76659" y="22095"/>
                                </a:cubicBezTo>
                                <a:cubicBezTo>
                                  <a:pt x="68800" y="33240"/>
                                  <a:pt x="51020" y="58492"/>
                                  <a:pt x="37170" y="78204"/>
                                </a:cubicBezTo>
                                <a:cubicBezTo>
                                  <a:pt x="23320" y="97981"/>
                                  <a:pt x="12111" y="114214"/>
                                  <a:pt x="12240" y="114343"/>
                                </a:cubicBezTo>
                                <a:cubicBezTo>
                                  <a:pt x="12433" y="114472"/>
                                  <a:pt x="15654" y="114923"/>
                                  <a:pt x="19455" y="115374"/>
                                </a:cubicBezTo>
                                <a:cubicBezTo>
                                  <a:pt x="33112" y="116920"/>
                                  <a:pt x="42130" y="119368"/>
                                  <a:pt x="50762" y="123749"/>
                                </a:cubicBezTo>
                                <a:cubicBezTo>
                                  <a:pt x="54885" y="125939"/>
                                  <a:pt x="57204" y="127614"/>
                                  <a:pt x="61198" y="131543"/>
                                </a:cubicBezTo>
                                <a:cubicBezTo>
                                  <a:pt x="66610" y="136954"/>
                                  <a:pt x="69186" y="141077"/>
                                  <a:pt x="70668" y="146875"/>
                                </a:cubicBezTo>
                                <a:cubicBezTo>
                                  <a:pt x="71054" y="148550"/>
                                  <a:pt x="71634" y="149967"/>
                                  <a:pt x="71892" y="149967"/>
                                </a:cubicBezTo>
                                <a:cubicBezTo>
                                  <a:pt x="72729" y="149967"/>
                                  <a:pt x="76530" y="144427"/>
                                  <a:pt x="108031" y="97401"/>
                                </a:cubicBezTo>
                                <a:cubicBezTo>
                                  <a:pt x="125038" y="72020"/>
                                  <a:pt x="139468" y="50762"/>
                                  <a:pt x="140047" y="50117"/>
                                </a:cubicBezTo>
                                <a:cubicBezTo>
                                  <a:pt x="141529" y="48507"/>
                                  <a:pt x="142753" y="49667"/>
                                  <a:pt x="141722" y="51664"/>
                                </a:cubicBezTo>
                                <a:cubicBezTo>
                                  <a:pt x="141272" y="52436"/>
                                  <a:pt x="131029" y="68090"/>
                                  <a:pt x="118918" y="86514"/>
                                </a:cubicBezTo>
                                <a:cubicBezTo>
                                  <a:pt x="106807" y="104938"/>
                                  <a:pt x="92957" y="126003"/>
                                  <a:pt x="88126" y="133347"/>
                                </a:cubicBezTo>
                                <a:cubicBezTo>
                                  <a:pt x="77239" y="149967"/>
                                  <a:pt x="73245" y="156345"/>
                                  <a:pt x="71763" y="159694"/>
                                </a:cubicBezTo>
                                <a:cubicBezTo>
                                  <a:pt x="70732" y="162013"/>
                                  <a:pt x="70088" y="162529"/>
                                  <a:pt x="65708" y="164655"/>
                                </a:cubicBezTo>
                                <a:cubicBezTo>
                                  <a:pt x="60232" y="167360"/>
                                  <a:pt x="5540" y="191775"/>
                                  <a:pt x="3801" y="192290"/>
                                </a:cubicBezTo>
                                <a:cubicBezTo>
                                  <a:pt x="3028" y="192548"/>
                                  <a:pt x="2190" y="192162"/>
                                  <a:pt x="1353" y="191260"/>
                                </a:cubicBezTo>
                                <a:close/>
                              </a:path>
                            </a:pathLst>
                          </a:custGeom>
                          <a:ln w="3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9" name="Shape 509"/>
                        <wps:cNvSpPr/>
                        <wps:spPr>
                          <a:xfrm>
                            <a:off x="68993" y="121687"/>
                            <a:ext cx="59588" cy="66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88" h="66738">
                                <a:moveTo>
                                  <a:pt x="22869" y="55916"/>
                                </a:moveTo>
                                <a:cubicBezTo>
                                  <a:pt x="38201" y="49216"/>
                                  <a:pt x="50247" y="43741"/>
                                  <a:pt x="54627" y="41550"/>
                                </a:cubicBezTo>
                                <a:cubicBezTo>
                                  <a:pt x="59330" y="39167"/>
                                  <a:pt x="59588" y="38652"/>
                                  <a:pt x="59072" y="31694"/>
                                </a:cubicBezTo>
                                <a:cubicBezTo>
                                  <a:pt x="58299" y="19970"/>
                                  <a:pt x="49667" y="10822"/>
                                  <a:pt x="34657" y="5862"/>
                                </a:cubicBezTo>
                                <a:cubicBezTo>
                                  <a:pt x="26283" y="3092"/>
                                  <a:pt x="4831" y="0"/>
                                  <a:pt x="3930" y="1482"/>
                                </a:cubicBezTo>
                                <a:cubicBezTo>
                                  <a:pt x="3736" y="1739"/>
                                  <a:pt x="3028" y="11595"/>
                                  <a:pt x="2383" y="23320"/>
                                </a:cubicBezTo>
                                <a:cubicBezTo>
                                  <a:pt x="1739" y="34980"/>
                                  <a:pt x="1031" y="46188"/>
                                  <a:pt x="837" y="48250"/>
                                </a:cubicBezTo>
                                <a:cubicBezTo>
                                  <a:pt x="258" y="56174"/>
                                  <a:pt x="1481" y="58171"/>
                                  <a:pt x="0" y="65901"/>
                                </a:cubicBezTo>
                                <a:cubicBezTo>
                                  <a:pt x="451" y="66738"/>
                                  <a:pt x="12175" y="60296"/>
                                  <a:pt x="12433" y="60296"/>
                                </a:cubicBezTo>
                                <a:cubicBezTo>
                                  <a:pt x="12626" y="60296"/>
                                  <a:pt x="17329" y="58299"/>
                                  <a:pt x="22869" y="55916"/>
                                </a:cubicBezTo>
                                <a:close/>
                              </a:path>
                            </a:pathLst>
                          </a:custGeom>
                          <a:ln w="3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0" name="Shape 510"/>
                        <wps:cNvSpPr/>
                        <wps:spPr>
                          <a:xfrm>
                            <a:off x="92120" y="6441"/>
                            <a:ext cx="77625" cy="11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625" h="111445">
                                <a:moveTo>
                                  <a:pt x="0" y="111445"/>
                                </a:moveTo>
                                <a:lnTo>
                                  <a:pt x="77625" y="0"/>
                                </a:lnTo>
                              </a:path>
                            </a:pathLst>
                          </a:custGeom>
                          <a:ln w="5021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1" name="Shape 511"/>
                        <wps:cNvSpPr/>
                        <wps:spPr>
                          <a:xfrm>
                            <a:off x="113442" y="16556"/>
                            <a:ext cx="74083" cy="10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83" h="109061">
                                <a:moveTo>
                                  <a:pt x="0" y="109061"/>
                                </a:moveTo>
                                <a:lnTo>
                                  <a:pt x="74083" y="0"/>
                                </a:lnTo>
                              </a:path>
                            </a:pathLst>
                          </a:custGeom>
                          <a:ln w="5021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2" name="Shape 512"/>
                        <wps:cNvSpPr/>
                        <wps:spPr>
                          <a:xfrm>
                            <a:off x="127679" y="34914"/>
                            <a:ext cx="70539" cy="102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9" h="102556">
                                <a:moveTo>
                                  <a:pt x="0" y="102556"/>
                                </a:moveTo>
                                <a:lnTo>
                                  <a:pt x="69315" y="2385"/>
                                </a:lnTo>
                                <a:lnTo>
                                  <a:pt x="70539" y="0"/>
                                </a:lnTo>
                              </a:path>
                            </a:pathLst>
                          </a:custGeom>
                          <a:ln w="502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3" name="Shape 513"/>
                        <wps:cNvSpPr/>
                        <wps:spPr>
                          <a:xfrm>
                            <a:off x="77625" y="4702"/>
                            <a:ext cx="83552" cy="111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552" h="111446">
                                <a:moveTo>
                                  <a:pt x="76272" y="64"/>
                                </a:moveTo>
                                <a:cubicBezTo>
                                  <a:pt x="77367" y="0"/>
                                  <a:pt x="81619" y="3350"/>
                                  <a:pt x="82392" y="4832"/>
                                </a:cubicBezTo>
                                <a:cubicBezTo>
                                  <a:pt x="83552" y="7086"/>
                                  <a:pt x="83423" y="8698"/>
                                  <a:pt x="81877" y="12304"/>
                                </a:cubicBezTo>
                                <a:cubicBezTo>
                                  <a:pt x="80331" y="15847"/>
                                  <a:pt x="13850" y="111446"/>
                                  <a:pt x="12948" y="111381"/>
                                </a:cubicBezTo>
                                <a:cubicBezTo>
                                  <a:pt x="12626" y="111381"/>
                                  <a:pt x="9727" y="110930"/>
                                  <a:pt x="6442" y="110479"/>
                                </a:cubicBezTo>
                                <a:cubicBezTo>
                                  <a:pt x="3221" y="109964"/>
                                  <a:pt x="451" y="109448"/>
                                  <a:pt x="322" y="109384"/>
                                </a:cubicBezTo>
                                <a:cubicBezTo>
                                  <a:pt x="0" y="109126"/>
                                  <a:pt x="17458" y="83810"/>
                                  <a:pt x="46382" y="42711"/>
                                </a:cubicBezTo>
                                <a:cubicBezTo>
                                  <a:pt x="59523" y="23964"/>
                                  <a:pt x="71505" y="6700"/>
                                  <a:pt x="73051" y="4316"/>
                                </a:cubicBezTo>
                                <a:cubicBezTo>
                                  <a:pt x="74597" y="1997"/>
                                  <a:pt x="76015" y="64"/>
                                  <a:pt x="76272" y="64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4" name="Shape 514"/>
                        <wps:cNvSpPr/>
                        <wps:spPr>
                          <a:xfrm>
                            <a:off x="95083" y="14831"/>
                            <a:ext cx="88191" cy="107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91" h="107242">
                                <a:moveTo>
                                  <a:pt x="79855" y="32"/>
                                </a:moveTo>
                                <a:cubicBezTo>
                                  <a:pt x="82328" y="65"/>
                                  <a:pt x="84454" y="951"/>
                                  <a:pt x="86194" y="2691"/>
                                </a:cubicBezTo>
                                <a:lnTo>
                                  <a:pt x="88191" y="4686"/>
                                </a:lnTo>
                                <a:lnTo>
                                  <a:pt x="53403" y="55965"/>
                                </a:lnTo>
                                <a:cubicBezTo>
                                  <a:pt x="32274" y="87143"/>
                                  <a:pt x="18295" y="107242"/>
                                  <a:pt x="17780" y="107178"/>
                                </a:cubicBezTo>
                                <a:cubicBezTo>
                                  <a:pt x="17264" y="107178"/>
                                  <a:pt x="15267" y="106469"/>
                                  <a:pt x="13399" y="105696"/>
                                </a:cubicBezTo>
                                <a:cubicBezTo>
                                  <a:pt x="11467" y="104859"/>
                                  <a:pt x="7666" y="103699"/>
                                  <a:pt x="4960" y="102991"/>
                                </a:cubicBezTo>
                                <a:lnTo>
                                  <a:pt x="0" y="101831"/>
                                </a:lnTo>
                                <a:lnTo>
                                  <a:pt x="1739" y="99383"/>
                                </a:lnTo>
                                <a:cubicBezTo>
                                  <a:pt x="2706" y="98030"/>
                                  <a:pt x="17973" y="76128"/>
                                  <a:pt x="35688" y="50682"/>
                                </a:cubicBezTo>
                                <a:lnTo>
                                  <a:pt x="67898" y="4429"/>
                                </a:lnTo>
                                <a:lnTo>
                                  <a:pt x="71440" y="2496"/>
                                </a:lnTo>
                                <a:cubicBezTo>
                                  <a:pt x="74565" y="821"/>
                                  <a:pt x="77383" y="0"/>
                                  <a:pt x="79855" y="32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" name="Shape 515"/>
                        <wps:cNvSpPr/>
                        <wps:spPr>
                          <a:xfrm>
                            <a:off x="117050" y="22031"/>
                            <a:ext cx="76465" cy="111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65" h="111316">
                                <a:moveTo>
                                  <a:pt x="68478" y="579"/>
                                </a:moveTo>
                                <a:cubicBezTo>
                                  <a:pt x="68864" y="0"/>
                                  <a:pt x="71892" y="2771"/>
                                  <a:pt x="73825" y="5604"/>
                                </a:cubicBezTo>
                                <a:cubicBezTo>
                                  <a:pt x="75693" y="8310"/>
                                  <a:pt x="76079" y="9469"/>
                                  <a:pt x="76272" y="12626"/>
                                </a:cubicBezTo>
                                <a:cubicBezTo>
                                  <a:pt x="76465" y="14945"/>
                                  <a:pt x="76272" y="16877"/>
                                  <a:pt x="75757" y="17780"/>
                                </a:cubicBezTo>
                                <a:cubicBezTo>
                                  <a:pt x="74727" y="19712"/>
                                  <a:pt x="13013" y="108997"/>
                                  <a:pt x="11853" y="110286"/>
                                </a:cubicBezTo>
                                <a:cubicBezTo>
                                  <a:pt x="10887" y="111316"/>
                                  <a:pt x="10694" y="111188"/>
                                  <a:pt x="7924" y="108353"/>
                                </a:cubicBezTo>
                                <a:cubicBezTo>
                                  <a:pt x="6313" y="106678"/>
                                  <a:pt x="3801" y="104617"/>
                                  <a:pt x="2383" y="103779"/>
                                </a:cubicBezTo>
                                <a:cubicBezTo>
                                  <a:pt x="966" y="102942"/>
                                  <a:pt x="0" y="101976"/>
                                  <a:pt x="129" y="101525"/>
                                </a:cubicBezTo>
                                <a:cubicBezTo>
                                  <a:pt x="322" y="101074"/>
                                  <a:pt x="65515" y="4702"/>
                                  <a:pt x="68478" y="579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" name="Shape 516"/>
                        <wps:cNvSpPr/>
                        <wps:spPr>
                          <a:xfrm>
                            <a:off x="130642" y="42064"/>
                            <a:ext cx="72858" cy="108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58" h="108032">
                                <a:moveTo>
                                  <a:pt x="65965" y="0"/>
                                </a:moveTo>
                                <a:cubicBezTo>
                                  <a:pt x="68607" y="0"/>
                                  <a:pt x="72858" y="4832"/>
                                  <a:pt x="72858" y="7795"/>
                                </a:cubicBezTo>
                                <a:cubicBezTo>
                                  <a:pt x="72858" y="8826"/>
                                  <a:pt x="68414" y="15912"/>
                                  <a:pt x="59459" y="29118"/>
                                </a:cubicBezTo>
                                <a:cubicBezTo>
                                  <a:pt x="52115" y="40005"/>
                                  <a:pt x="37685" y="61328"/>
                                  <a:pt x="27507" y="76466"/>
                                </a:cubicBezTo>
                                <a:cubicBezTo>
                                  <a:pt x="6893" y="106937"/>
                                  <a:pt x="6120" y="108032"/>
                                  <a:pt x="5669" y="106743"/>
                                </a:cubicBezTo>
                                <a:cubicBezTo>
                                  <a:pt x="5540" y="106228"/>
                                  <a:pt x="4960" y="104488"/>
                                  <a:pt x="4445" y="102814"/>
                                </a:cubicBezTo>
                                <a:cubicBezTo>
                                  <a:pt x="3930" y="101139"/>
                                  <a:pt x="2706" y="98562"/>
                                  <a:pt x="1740" y="97016"/>
                                </a:cubicBezTo>
                                <a:lnTo>
                                  <a:pt x="0" y="94246"/>
                                </a:lnTo>
                                <a:lnTo>
                                  <a:pt x="32596" y="47155"/>
                                </a:lnTo>
                                <a:cubicBezTo>
                                  <a:pt x="50570" y="21195"/>
                                  <a:pt x="65579" y="0"/>
                                  <a:pt x="6596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7" name="Shape 517"/>
                        <wps:cNvSpPr/>
                        <wps:spPr>
                          <a:xfrm>
                            <a:off x="68864" y="158406"/>
                            <a:ext cx="28409" cy="16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09" h="16749">
                                <a:moveTo>
                                  <a:pt x="0" y="709"/>
                                </a:moveTo>
                                <a:cubicBezTo>
                                  <a:pt x="15525" y="0"/>
                                  <a:pt x="24737" y="5605"/>
                                  <a:pt x="28409" y="16749"/>
                                </a:cubicBezTo>
                              </a:path>
                            </a:pathLst>
                          </a:custGeom>
                          <a:ln w="4017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" name="Shape 518"/>
                        <wps:cNvSpPr/>
                        <wps:spPr>
                          <a:xfrm>
                            <a:off x="69057" y="161112"/>
                            <a:ext cx="26347" cy="26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47" h="26476">
                                <a:moveTo>
                                  <a:pt x="1933" y="65"/>
                                </a:moveTo>
                                <a:cubicBezTo>
                                  <a:pt x="2448" y="0"/>
                                  <a:pt x="5540" y="129"/>
                                  <a:pt x="6828" y="258"/>
                                </a:cubicBezTo>
                                <a:cubicBezTo>
                                  <a:pt x="9405" y="515"/>
                                  <a:pt x="12240" y="1160"/>
                                  <a:pt x="14172" y="1868"/>
                                </a:cubicBezTo>
                                <a:cubicBezTo>
                                  <a:pt x="15461" y="2319"/>
                                  <a:pt x="17329" y="3285"/>
                                  <a:pt x="18359" y="3994"/>
                                </a:cubicBezTo>
                                <a:cubicBezTo>
                                  <a:pt x="19583" y="4767"/>
                                  <a:pt x="20356" y="5411"/>
                                  <a:pt x="21452" y="6571"/>
                                </a:cubicBezTo>
                                <a:cubicBezTo>
                                  <a:pt x="22998" y="8117"/>
                                  <a:pt x="24028" y="9599"/>
                                  <a:pt x="25059" y="11660"/>
                                </a:cubicBezTo>
                                <a:cubicBezTo>
                                  <a:pt x="25574" y="12755"/>
                                  <a:pt x="26347" y="14752"/>
                                  <a:pt x="26283" y="14817"/>
                                </a:cubicBezTo>
                                <a:cubicBezTo>
                                  <a:pt x="26154" y="14945"/>
                                  <a:pt x="15332" y="19583"/>
                                  <a:pt x="13657" y="20228"/>
                                </a:cubicBezTo>
                                <a:cubicBezTo>
                                  <a:pt x="12948" y="20485"/>
                                  <a:pt x="12046" y="20872"/>
                                  <a:pt x="11660" y="21065"/>
                                </a:cubicBezTo>
                                <a:cubicBezTo>
                                  <a:pt x="3672" y="25123"/>
                                  <a:pt x="1417" y="26219"/>
                                  <a:pt x="322" y="26412"/>
                                </a:cubicBezTo>
                                <a:lnTo>
                                  <a:pt x="0" y="26476"/>
                                </a:lnTo>
                                <a:lnTo>
                                  <a:pt x="193" y="25252"/>
                                </a:lnTo>
                                <a:cubicBezTo>
                                  <a:pt x="644" y="22611"/>
                                  <a:pt x="709" y="22225"/>
                                  <a:pt x="773" y="15911"/>
                                </a:cubicBezTo>
                                <a:cubicBezTo>
                                  <a:pt x="837" y="10694"/>
                                  <a:pt x="837" y="9470"/>
                                  <a:pt x="1031" y="6635"/>
                                </a:cubicBezTo>
                                <a:cubicBezTo>
                                  <a:pt x="1160" y="4831"/>
                                  <a:pt x="1288" y="2641"/>
                                  <a:pt x="1353" y="1739"/>
                                </a:cubicBezTo>
                                <a:lnTo>
                                  <a:pt x="1482" y="129"/>
                                </a:lnTo>
                                <a:lnTo>
                                  <a:pt x="1933" y="65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" name="Shape 519"/>
                        <wps:cNvSpPr/>
                        <wps:spPr>
                          <a:xfrm>
                            <a:off x="70797" y="123104"/>
                            <a:ext cx="58106" cy="51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6" h="51342">
                                <a:moveTo>
                                  <a:pt x="2512" y="0"/>
                                </a:moveTo>
                                <a:lnTo>
                                  <a:pt x="7923" y="322"/>
                                </a:lnTo>
                                <a:cubicBezTo>
                                  <a:pt x="13270" y="580"/>
                                  <a:pt x="23642" y="2255"/>
                                  <a:pt x="29311" y="3736"/>
                                </a:cubicBezTo>
                                <a:cubicBezTo>
                                  <a:pt x="40842" y="6700"/>
                                  <a:pt x="50440" y="13335"/>
                                  <a:pt x="54305" y="20936"/>
                                </a:cubicBezTo>
                                <a:cubicBezTo>
                                  <a:pt x="57140" y="26412"/>
                                  <a:pt x="58106" y="35495"/>
                                  <a:pt x="56109" y="37621"/>
                                </a:cubicBezTo>
                                <a:cubicBezTo>
                                  <a:pt x="55207" y="38652"/>
                                  <a:pt x="50505" y="41035"/>
                                  <a:pt x="38651" y="46382"/>
                                </a:cubicBezTo>
                                <a:cubicBezTo>
                                  <a:pt x="27636" y="51342"/>
                                  <a:pt x="28602" y="51149"/>
                                  <a:pt x="27443" y="48572"/>
                                </a:cubicBezTo>
                                <a:cubicBezTo>
                                  <a:pt x="23642" y="40004"/>
                                  <a:pt x="15525" y="34851"/>
                                  <a:pt x="4380" y="34013"/>
                                </a:cubicBezTo>
                                <a:lnTo>
                                  <a:pt x="0" y="33691"/>
                                </a:lnTo>
                                <a:lnTo>
                                  <a:pt x="258" y="30277"/>
                                </a:lnTo>
                                <a:cubicBezTo>
                                  <a:pt x="386" y="28409"/>
                                  <a:pt x="837" y="21516"/>
                                  <a:pt x="1224" y="15074"/>
                                </a:cubicBezTo>
                                <a:cubicBezTo>
                                  <a:pt x="1675" y="8568"/>
                                  <a:pt x="2061" y="2512"/>
                                  <a:pt x="2255" y="1610"/>
                                </a:cubicBezTo>
                                <a:lnTo>
                                  <a:pt x="251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C6A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0" name="Shape 520"/>
                        <wps:cNvSpPr/>
                        <wps:spPr>
                          <a:xfrm>
                            <a:off x="70797" y="123104"/>
                            <a:ext cx="58106" cy="51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6" h="51342">
                                <a:moveTo>
                                  <a:pt x="27443" y="48572"/>
                                </a:moveTo>
                                <a:cubicBezTo>
                                  <a:pt x="23642" y="40004"/>
                                  <a:pt x="15525" y="34851"/>
                                  <a:pt x="4380" y="34013"/>
                                </a:cubicBezTo>
                                <a:lnTo>
                                  <a:pt x="0" y="33691"/>
                                </a:lnTo>
                                <a:lnTo>
                                  <a:pt x="258" y="30277"/>
                                </a:lnTo>
                                <a:cubicBezTo>
                                  <a:pt x="386" y="28409"/>
                                  <a:pt x="837" y="21516"/>
                                  <a:pt x="1224" y="15074"/>
                                </a:cubicBezTo>
                                <a:cubicBezTo>
                                  <a:pt x="1675" y="8568"/>
                                  <a:pt x="2061" y="2512"/>
                                  <a:pt x="2255" y="1610"/>
                                </a:cubicBezTo>
                                <a:lnTo>
                                  <a:pt x="2512" y="0"/>
                                </a:lnTo>
                                <a:lnTo>
                                  <a:pt x="7923" y="322"/>
                                </a:lnTo>
                                <a:cubicBezTo>
                                  <a:pt x="13270" y="580"/>
                                  <a:pt x="23642" y="2255"/>
                                  <a:pt x="29311" y="3736"/>
                                </a:cubicBezTo>
                                <a:cubicBezTo>
                                  <a:pt x="40842" y="6700"/>
                                  <a:pt x="50440" y="13335"/>
                                  <a:pt x="54305" y="20936"/>
                                </a:cubicBezTo>
                                <a:cubicBezTo>
                                  <a:pt x="57140" y="26412"/>
                                  <a:pt x="58106" y="35495"/>
                                  <a:pt x="56109" y="37621"/>
                                </a:cubicBezTo>
                                <a:cubicBezTo>
                                  <a:pt x="55207" y="38652"/>
                                  <a:pt x="50505" y="41035"/>
                                  <a:pt x="38651" y="46382"/>
                                </a:cubicBezTo>
                                <a:cubicBezTo>
                                  <a:pt x="27636" y="51342"/>
                                  <a:pt x="28602" y="51149"/>
                                  <a:pt x="27443" y="48572"/>
                                </a:cubicBezTo>
                                <a:close/>
                              </a:path>
                            </a:pathLst>
                          </a:custGeom>
                          <a:ln w="3" cap="rnd">
                            <a:round/>
                          </a:ln>
                        </wps:spPr>
                        <wps:style>
                          <a:lnRef idx="1">
                            <a:srgbClr val="695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" name="Shape 522"/>
                        <wps:cNvSpPr/>
                        <wps:spPr>
                          <a:xfrm>
                            <a:off x="114899" y="303443"/>
                            <a:ext cx="0" cy="8137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137197">
                                <a:moveTo>
                                  <a:pt x="0" y="0"/>
                                </a:moveTo>
                                <a:lnTo>
                                  <a:pt x="0" y="8137197"/>
                                </a:lnTo>
                              </a:path>
                            </a:pathLst>
                          </a:custGeom>
                          <a:ln w="1897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6083" style="width:16.3381pt;height:664.617pt;position:absolute;mso-position-horizontal-relative:text;mso-position-horizontal:absolute;margin-left:-0.579155pt;mso-position-vertical-relative:text;margin-top:-12.5002pt;" coordsize="2074,84406">
                <v:shape id="Shape 505" style="position:absolute;width:1869;height:1324;left:0;top:782;" coordsize="186945,132446" path="m115504,129c126713,193,137020,773,143268,8117c148615,14430,145330,17136,143268,18875c139274,22418,132704,25381,129418,26026c128194,26219,126133,26283,125553,25575c125167,25124,124973,24479,125038,24093c124716,23320,123878,21130,122461,19455c116985,13013,107773,12884,99657,12755c85098,12497,72794,14494,68284,15396c66803,15654,47284,19455,40262,25575c36010,29633,35237,35753,39360,40648c49087,52115,80588,52502,95340,52566c123749,53082,158665,54241,170132,67769c186945,87610,143913,115568,93150,125360c56496,132446,21258,126777,11982,115890c0,101782,23449,89414,34851,87159c36655,86837,38265,86708,39038,87546c41035,89929,30599,96242,30341,96242c29311,100430,32403,104102,32789,104488c41164,114344,75371,119240,106292,113249c118338,110930,137793,105454,146361,99077c155379,91991,153189,83681,149453,79300c139339,67383,108224,65708,81361,65386c62293,65128,29440,64806,18746,52115c4252,35109,41164,11016,81426,3285c86515,2319,99270,0,115504,129x">
                  <v:stroke weight="0pt" endcap="flat" joinstyle="miter" miterlimit="10" on="false" color="#000000" opacity="0"/>
                  <v:fill on="true" color="#000000"/>
                </v:shape>
                <v:shape id="Shape 506" style="position:absolute;width:1427;height:1925;left:647;top:0;" coordsize="142753,192548" path="m89414,0c91797,0,90187,2769,76659,22095c68800,33240,51020,58492,37170,78204c23320,97981,12111,114214,12240,114343c12433,114472,15654,114923,19455,115374c33112,116920,42130,119368,50762,123749c54885,125939,57204,127614,61198,131543c66610,136954,69186,141077,70668,146875c71054,148550,71634,149967,71892,149967c72729,149967,76530,144427,108031,97401c125038,72020,139468,50762,140047,50117c141529,48507,142753,49667,141722,51664c141272,52436,131029,68090,118918,86514c106807,104938,92957,126003,88126,133347c77239,149967,73245,156345,71763,159694c70732,162013,70088,162529,65708,164655c60232,167360,5540,191775,3801,192290c3028,192548,2190,192162,1353,191260l0,189843l1804,158213c4059,119239,4059,119175,5605,116598c6313,115439,16491,101073,28216,84710c40004,68284,58364,42516,69058,27441c79816,12302,88963,0,89414,0x">
                  <v:stroke weight="0pt" endcap="flat" joinstyle="miter" miterlimit="10" on="false" color="#000000" opacity="0"/>
                  <v:fill on="true" color="#000000"/>
                </v:shape>
                <v:shape id="Shape 507" style="position:absolute;width:595;height:657;left:689;top:1227;" coordsize="59588,65712" path="m7934,125c14740,499,28377,2758,34657,4835c49667,9796,58299,18943,59072,30667c59588,37625,59330,38140,54627,40524c50247,42714,38201,48190,22869,54889c17329,57273,12626,59270,12433,59270c12175,59270,451,65712,0,64874c1481,57144,258,55147,837,47223c1031,45162,1739,33953,2383,22293c3028,10569,3736,713,3930,455c4155,84,5665,0,7934,125x">
                  <v:stroke weight="0pt" endcap="flat" joinstyle="miter" miterlimit="10" on="false" color="#000000" opacity="0"/>
                  <v:fill on="true" color="#000000"/>
                </v:shape>
                <v:shape id="Shape 508" style="position:absolute;width:1427;height:1925;left:647;top:0;" coordsize="142753,192548" path="m1353,191260l0,189843l1804,158213c4059,119239,4059,119175,5605,116598c6313,115439,16491,101073,28216,84710c40004,68284,58364,42516,69058,27441c79816,12302,88963,0,89414,0c91797,0,90187,2769,76659,22095c68800,33240,51020,58492,37170,78204c23320,97981,12111,114214,12240,114343c12433,114472,15654,114923,19455,115374c33112,116920,42130,119368,50762,123749c54885,125939,57204,127614,61198,131543c66610,136954,69186,141077,70668,146875c71054,148550,71634,149967,71892,149967c72729,149967,76530,144427,108031,97401c125038,72020,139468,50762,140047,50117c141529,48507,142753,49667,141722,51664c141272,52436,131029,68090,118918,86514c106807,104938,92957,126003,88126,133347c77239,149967,73245,156345,71763,159694c70732,162013,70088,162529,65708,164655c60232,167360,5540,191775,3801,192290c3028,192548,2190,192162,1353,191260x">
                  <v:stroke weight="0.251462pt" endcap="flat" joinstyle="round" on="true" color="#000000"/>
                  <v:fill on="false" color="#000000" opacity="0"/>
                </v:shape>
                <v:shape id="Shape 509" style="position:absolute;width:595;height:667;left:689;top:1216;" coordsize="59588,66738" path="m22869,55916c38201,49216,50247,43741,54627,41550c59330,39167,59588,38652,59072,31694c58299,19970,49667,10822,34657,5862c26283,3092,4831,0,3930,1482c3736,1739,3028,11595,2383,23320c1739,34980,1031,46188,837,48250c258,56174,1481,58171,0,65901c451,66738,12175,60296,12433,60296c12626,60296,17329,58299,22869,55916x">
                  <v:stroke weight="0.251462pt" endcap="flat" joinstyle="round" on="true" color="#000000"/>
                  <v:fill on="false" color="#000000" opacity="0"/>
                </v:shape>
                <v:shape id="Shape 510" style="position:absolute;width:776;height:1114;left:921;top:64;" coordsize="77625,111445" path="m0,111445l77625,0">
                  <v:stroke weight="0.395373pt" endcap="round" joinstyle="miter" miterlimit="10" on="true" color="#000000"/>
                  <v:fill on="false" color="#000000" opacity="0"/>
                </v:shape>
                <v:shape id="Shape 511" style="position:absolute;width:740;height:1090;left:1134;top:165;" coordsize="74083,109061" path="m0,109061l74083,0">
                  <v:stroke weight="0.395373pt" endcap="round" joinstyle="miter" miterlimit="10" on="true" color="#000000"/>
                  <v:fill on="false" color="#000000" opacity="0"/>
                </v:shape>
                <v:shape id="Shape 512" style="position:absolute;width:705;height:1025;left:1276;top:349;" coordsize="70539,102556" path="m0,102556l69315,2385l70539,0">
                  <v:stroke weight="0.395373pt" endcap="round" joinstyle="round" on="true" color="#000000"/>
                  <v:fill on="false" color="#000000" opacity="0"/>
                </v:shape>
                <v:shape id="Shape 513" style="position:absolute;width:835;height:1114;left:776;top:47;" coordsize="83552,111446" path="m76272,64c77367,0,81619,3350,82392,4832c83552,7086,83423,8698,81877,12304c80331,15847,13850,111446,12948,111381c12626,111381,9727,110930,6442,110479c3221,109964,451,109448,322,109384c0,109126,17458,83810,46382,42711c59523,23964,71505,6700,73051,4316c74597,1997,76015,64,76272,64x">
                  <v:stroke weight="0pt" endcap="round" joinstyle="round" on="false" color="#000000" opacity="0"/>
                  <v:fill on="true" color="#d40000"/>
                </v:shape>
                <v:shape id="Shape 514" style="position:absolute;width:881;height:1072;left:950;top:148;" coordsize="88191,107242" path="m79855,32c82328,65,84454,951,86194,2691l88191,4686l53403,55965c32274,87143,18295,107242,17780,107178c17264,107178,15267,106469,13399,105696c11467,104859,7666,103699,4960,102991l0,101831l1739,99383c2706,98030,17973,76128,35688,50682l67898,4429l71440,2496c74565,821,77383,0,79855,32x">
                  <v:stroke weight="0pt" endcap="round" joinstyle="round" on="false" color="#000000" opacity="0"/>
                  <v:fill on="true" color="#d40000"/>
                </v:shape>
                <v:shape id="Shape 515" style="position:absolute;width:764;height:1113;left:1170;top:220;" coordsize="76465,111316" path="m68478,579c68864,0,71892,2771,73825,5604c75693,8310,76079,9469,76272,12626c76465,14945,76272,16877,75757,17780c74727,19712,13013,108997,11853,110286c10887,111316,10694,111188,7924,108353c6313,106678,3801,104617,2383,103779c966,102942,0,101976,129,101525c322,101074,65515,4702,68478,579x">
                  <v:stroke weight="0pt" endcap="round" joinstyle="round" on="false" color="#000000" opacity="0"/>
                  <v:fill on="true" color="#d40000"/>
                </v:shape>
                <v:shape id="Shape 516" style="position:absolute;width:728;height:1080;left:1306;top:420;" coordsize="72858,108032" path="m65965,0c68607,0,72858,4832,72858,7795c72858,8826,68414,15912,59459,29118c52115,40005,37685,61328,27507,76466c6893,106937,6120,108032,5669,106743c5540,106228,4960,104488,4445,102814c3930,101139,2706,98562,1740,97016l0,94246l32596,47155c50570,21195,65579,0,65965,0x">
                  <v:stroke weight="0pt" endcap="round" joinstyle="round" on="false" color="#000000" opacity="0"/>
                  <v:fill on="true" color="#d40000"/>
                </v:shape>
                <v:shape id="Shape 517" style="position:absolute;width:284;height:167;left:688;top:1584;" coordsize="28409,16749" path="m0,709c15525,0,24737,5605,28409,16749">
                  <v:stroke weight="0.316294pt" endcap="round" joinstyle="miter" miterlimit="10" on="true" color="#000000"/>
                  <v:fill on="false" color="#000000" opacity="0"/>
                </v:shape>
                <v:shape id="Shape 518" style="position:absolute;width:263;height:264;left:690;top:1611;" coordsize="26347,26476" path="m1933,65c2448,0,5540,129,6828,258c9405,515,12240,1160,14172,1868c15461,2319,17329,3285,18359,3994c19583,4767,20356,5411,21452,6571c22998,8117,24028,9599,25059,11660c25574,12755,26347,14752,26283,14817c26154,14945,15332,19583,13657,20228c12948,20485,12046,20872,11660,21065c3672,25123,1417,26219,322,26412l0,26476l193,25252c644,22611,709,22225,773,15911c837,10694,837,9470,1031,6635c1160,4831,1288,2641,1353,1739l1482,129l1933,65x">
                  <v:stroke weight="0pt" endcap="round" joinstyle="miter" miterlimit="10" on="false" color="#000000" opacity="0"/>
                  <v:fill on="true" color="#000000"/>
                </v:shape>
                <v:shape id="Shape 519" style="position:absolute;width:581;height:513;left:707;top:1231;" coordsize="58106,51342" path="m2512,0l7923,322c13270,580,23642,2255,29311,3736c40842,6700,50440,13335,54305,20936c57140,26412,58106,35495,56109,37621c55207,38652,50505,41035,38651,46382c27636,51342,28602,51149,27443,48572c23642,40004,15525,34851,4380,34013l0,33691l258,30277c386,28409,837,21516,1224,15074c1675,8568,2061,2512,2255,1610l2512,0x">
                  <v:stroke weight="0pt" endcap="round" joinstyle="miter" miterlimit="10" on="false" color="#000000" opacity="0"/>
                  <v:fill on="true" color="#e9c6af"/>
                </v:shape>
                <v:shape id="Shape 520" style="position:absolute;width:581;height:513;left:707;top:1231;" coordsize="58106,51342" path="m27443,48572c23642,40004,15525,34851,4380,34013l0,33691l258,30277c386,28409,837,21516,1224,15074c1675,8568,2061,2512,2255,1610l2512,0l7923,322c13270,580,23642,2255,29311,3736c40842,6700,50440,13335,54305,20936c57140,26412,58106,35495,56109,37621c55207,38652,50505,41035,38651,46382c27636,51342,28602,51149,27443,48572x">
                  <v:stroke weight="0.000272878pt" endcap="round" joinstyle="round" on="true" color="#695000"/>
                  <v:fill on="false" color="#000000" opacity="0"/>
                </v:shape>
                <v:shape id="Shape 522" style="position:absolute;width:0;height:81371;left:1148;top:3034;" coordsize="0,8137197" path="m0,0l0,8137197">
                  <v:stroke weight="1.49442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4624" behindDoc="0" locked="0" layoutInCell="1" allowOverlap="0" wp14:anchorId="779AAB50" wp14:editId="03AB1899">
            <wp:simplePos x="0" y="0"/>
            <wp:positionH relativeFrom="column">
              <wp:posOffset>561454</wp:posOffset>
            </wp:positionH>
            <wp:positionV relativeFrom="paragraph">
              <wp:posOffset>3051734</wp:posOffset>
            </wp:positionV>
            <wp:extent cx="5737860" cy="4335780"/>
            <wp:effectExtent l="0" t="0" r="0" b="0"/>
            <wp:wrapSquare wrapText="bothSides"/>
            <wp:docPr id="493" name="Picture 4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" name="Picture 49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433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Exercice5</w:t>
      </w:r>
    </w:p>
    <w:p w14:paraId="019A7460" w14:textId="77777777" w:rsidR="00093985" w:rsidRDefault="008D6CB8">
      <w:pPr>
        <w:numPr>
          <w:ilvl w:val="0"/>
          <w:numId w:val="4"/>
        </w:numPr>
        <w:spacing w:after="37"/>
        <w:ind w:right="9" w:hanging="269"/>
      </w:pPr>
      <w:r>
        <w:t xml:space="preserve">Installer un serveur sur le </w:t>
      </w:r>
      <w:r>
        <w:rPr>
          <w:color w:val="FF7F00"/>
        </w:rPr>
        <w:t xml:space="preserve">sous-réseau 1 </w:t>
      </w:r>
      <w:r>
        <w:t xml:space="preserve">. On lui donnera l’adresse IP </w:t>
      </w:r>
      <w:r>
        <w:rPr>
          <w:b/>
          <w:color w:val="FF7F00"/>
        </w:rPr>
        <w:t xml:space="preserve">192.168.0.13 </w:t>
      </w:r>
      <w:r>
        <w:t>.</w:t>
      </w:r>
    </w:p>
    <w:p w14:paraId="1D6F4AD6" w14:textId="77777777" w:rsidR="00093985" w:rsidRDefault="008D6CB8">
      <w:pPr>
        <w:ind w:left="610" w:right="9"/>
      </w:pPr>
      <w:r>
        <w:t>Renseigner la passerelle par défaut.</w:t>
      </w:r>
    </w:p>
    <w:p w14:paraId="5196C3EA" w14:textId="77777777" w:rsidR="00093985" w:rsidRDefault="008D6CB8">
      <w:pPr>
        <w:numPr>
          <w:ilvl w:val="0"/>
          <w:numId w:val="4"/>
        </w:numPr>
        <w:ind w:right="9" w:hanging="269"/>
      </w:pPr>
      <w:r>
        <w:t xml:space="preserve">Sur le serveur </w:t>
      </w:r>
      <w:r>
        <w:rPr>
          <w:b/>
          <w:color w:val="FF7F00"/>
        </w:rPr>
        <w:t xml:space="preserve">192.168.0.13 </w:t>
      </w:r>
      <w:r>
        <w:t xml:space="preserve">, installez un </w:t>
      </w:r>
      <w:r>
        <w:rPr>
          <w:b/>
        </w:rPr>
        <w:t xml:space="preserve">serveur web </w:t>
      </w:r>
      <w:r>
        <w:t>(</w:t>
      </w:r>
      <w:r>
        <w:rPr>
          <w:i/>
        </w:rPr>
        <w:t>web server</w:t>
      </w:r>
      <w:r>
        <w:t xml:space="preserve">) et un </w:t>
      </w:r>
      <w:r>
        <w:rPr>
          <w:b/>
        </w:rPr>
        <w:t xml:space="preserve">éditeur de texte </w:t>
      </w:r>
      <w:r>
        <w:t>(</w:t>
      </w:r>
      <w:proofErr w:type="spellStart"/>
      <w:r>
        <w:rPr>
          <w:i/>
        </w:rPr>
        <w:t>text</w:t>
      </w:r>
      <w:proofErr w:type="spellEnd"/>
      <w:r>
        <w:rPr>
          <w:i/>
        </w:rPr>
        <w:t xml:space="preserve"> editor</w:t>
      </w:r>
      <w:r>
        <w:t>).</w:t>
      </w:r>
    </w:p>
    <w:p w14:paraId="1FE6DAFD" w14:textId="3EAF2FBB" w:rsidR="00093985" w:rsidRDefault="008D6CB8" w:rsidP="00BB386F">
      <w:pPr>
        <w:numPr>
          <w:ilvl w:val="0"/>
          <w:numId w:val="4"/>
        </w:numPr>
        <w:ind w:right="9" w:hanging="269"/>
      </w:pPr>
      <w:r>
        <w:t>Utilisez</w:t>
      </w:r>
      <w:r w:rsidR="00BB386F">
        <w:t xml:space="preserve"> </w:t>
      </w:r>
      <w:r>
        <w:t>l’éditeur</w:t>
      </w:r>
      <w:r w:rsidR="00BB386F">
        <w:t xml:space="preserve"> </w:t>
      </w:r>
      <w:r>
        <w:t>de</w:t>
      </w:r>
      <w:r w:rsidR="00BB386F">
        <w:t xml:space="preserve"> </w:t>
      </w:r>
      <w:r>
        <w:t>texte</w:t>
      </w:r>
      <w:r w:rsidR="00BB386F">
        <w:t xml:space="preserve"> </w:t>
      </w:r>
      <w:r>
        <w:t>pour</w:t>
      </w:r>
      <w:r w:rsidR="00BB386F">
        <w:t xml:space="preserve"> </w:t>
      </w:r>
      <w:r>
        <w:t>ouvrir</w:t>
      </w:r>
      <w:r w:rsidR="00BB386F">
        <w:t xml:space="preserve"> </w:t>
      </w:r>
      <w:r>
        <w:t>le</w:t>
      </w:r>
      <w:r w:rsidR="00BB386F">
        <w:t xml:space="preserve"> </w:t>
      </w:r>
      <w:r>
        <w:t>fichier</w:t>
      </w:r>
      <w:r w:rsidR="00BB386F">
        <w:t xml:space="preserve"> </w:t>
      </w:r>
      <w:r>
        <w:rPr>
          <w:b/>
          <w:i/>
        </w:rPr>
        <w:t xml:space="preserve">index.html </w:t>
      </w:r>
      <w:r>
        <w:t>qui</w:t>
      </w:r>
      <w:r w:rsidR="00BB386F">
        <w:t xml:space="preserve"> </w:t>
      </w:r>
      <w:r>
        <w:t>se</w:t>
      </w:r>
      <w:r w:rsidR="00BB386F">
        <w:t xml:space="preserve"> </w:t>
      </w:r>
      <w:r>
        <w:t>trouve</w:t>
      </w:r>
      <w:r w:rsidR="00BB386F">
        <w:t xml:space="preserve"> </w:t>
      </w:r>
      <w:r>
        <w:t>sur</w:t>
      </w:r>
      <w:r w:rsidR="00BB386F">
        <w:t xml:space="preserve"> </w:t>
      </w:r>
      <w:r>
        <w:t>le</w:t>
      </w:r>
      <w:r w:rsidR="00BB386F">
        <w:t xml:space="preserve"> </w:t>
      </w:r>
      <w:r>
        <w:t>répertoire</w:t>
      </w:r>
      <w:r w:rsidR="00BB386F">
        <w:t xml:space="preserve"> </w:t>
      </w:r>
      <w:proofErr w:type="spellStart"/>
      <w:r>
        <w:rPr>
          <w:b/>
          <w:i/>
        </w:rPr>
        <w:t>root</w:t>
      </w:r>
      <w:proofErr w:type="spellEnd"/>
      <w:r>
        <w:rPr>
          <w:b/>
          <w:i/>
        </w:rPr>
        <w:t>/</w:t>
      </w:r>
      <w:proofErr w:type="spellStart"/>
      <w:r>
        <w:rPr>
          <w:b/>
          <w:i/>
        </w:rPr>
        <w:t>webserver</w:t>
      </w:r>
      <w:proofErr w:type="spellEnd"/>
      <w:r>
        <w:t>. Modifiez-le pour qu’il affiche votre nom et un texte de votre choix. Sauvegarder.</w:t>
      </w:r>
    </w:p>
    <w:p w14:paraId="766BD826" w14:textId="77777777" w:rsidR="00093985" w:rsidRDefault="008D6CB8">
      <w:pPr>
        <w:numPr>
          <w:ilvl w:val="0"/>
          <w:numId w:val="4"/>
        </w:numPr>
        <w:ind w:right="9" w:hanging="269"/>
      </w:pPr>
      <w:r>
        <w:t xml:space="preserve">Sur le bureau de votre </w:t>
      </w:r>
      <w:r>
        <w:rPr>
          <w:b/>
        </w:rPr>
        <w:t>serveur web</w:t>
      </w:r>
      <w:r>
        <w:t xml:space="preserve">, lancer l’application « </w:t>
      </w:r>
      <w:proofErr w:type="spellStart"/>
      <w:r>
        <w:rPr>
          <w:b/>
        </w:rPr>
        <w:t>Webserver</w:t>
      </w:r>
      <w:proofErr w:type="spellEnd"/>
      <w:r>
        <w:rPr>
          <w:b/>
        </w:rPr>
        <w:t xml:space="preserve"> </w:t>
      </w:r>
      <w:r>
        <w:t xml:space="preserve">» avec un double-clic. Appuyer sur « </w:t>
      </w:r>
      <w:r>
        <w:rPr>
          <w:b/>
        </w:rPr>
        <w:t xml:space="preserve">Start </w:t>
      </w:r>
      <w:r>
        <w:t>».</w:t>
      </w:r>
    </w:p>
    <w:p w14:paraId="22502B82" w14:textId="77777777" w:rsidR="00093985" w:rsidRDefault="008D6CB8">
      <w:pPr>
        <w:numPr>
          <w:ilvl w:val="0"/>
          <w:numId w:val="4"/>
        </w:numPr>
        <w:ind w:right="9" w:hanging="269"/>
      </w:pPr>
      <w:r>
        <w:t>Ensuite</w:t>
      </w:r>
    </w:p>
    <w:p w14:paraId="78A1DDE2" w14:textId="68A337B6" w:rsidR="00093985" w:rsidRDefault="008D6CB8" w:rsidP="00BB386F">
      <w:pPr>
        <w:spacing w:after="0" w:line="358" w:lineRule="auto"/>
        <w:ind w:left="610" w:right="5045"/>
      </w:pPr>
      <w:r>
        <w:t xml:space="preserve">— allez sur le bureau du poste </w:t>
      </w:r>
      <w:r>
        <w:rPr>
          <w:b/>
          <w:color w:val="0000FF"/>
        </w:rPr>
        <w:t xml:space="preserve">192.168.1.10 </w:t>
      </w:r>
      <w:r w:rsidR="00BB386F">
        <w:t xml:space="preserve">— et </w:t>
      </w:r>
      <w:proofErr w:type="gramStart"/>
      <w:r w:rsidR="00BB386F">
        <w:t>installez y</w:t>
      </w:r>
      <w:proofErr w:type="gramEnd"/>
      <w:r w:rsidR="00BB386F">
        <w:t xml:space="preserve"> u</w:t>
      </w:r>
      <w:r>
        <w:t xml:space="preserve">n </w:t>
      </w:r>
      <w:r>
        <w:rPr>
          <w:b/>
        </w:rPr>
        <w:t>navigateur web</w:t>
      </w:r>
      <w:r>
        <w:t>.</w:t>
      </w:r>
    </w:p>
    <w:p w14:paraId="74CA2820" w14:textId="77777777" w:rsidR="00093985" w:rsidRDefault="008D6CB8">
      <w:pPr>
        <w:spacing w:after="536"/>
        <w:ind w:left="910" w:right="9" w:hanging="310"/>
      </w:pPr>
      <w:r>
        <w:t>— Lancez-leetessayezdevousconnecterauserveur</w:t>
      </w:r>
      <w:r>
        <w:rPr>
          <w:b/>
          <w:color w:val="FF7F00"/>
        </w:rPr>
        <w:t>192.168.0.13</w:t>
      </w:r>
      <w:r>
        <w:t>entapantl’URL</w:t>
      </w:r>
      <w:r>
        <w:rPr>
          <w:b/>
          <w:color w:val="FF7F00"/>
        </w:rPr>
        <w:t xml:space="preserve">http://192.168.0.13 </w:t>
      </w:r>
      <w:r>
        <w:t>dans la barre d’adresse du navigateur.</w:t>
      </w:r>
    </w:p>
    <w:p w14:paraId="0A724BBD" w14:textId="77777777" w:rsidR="00093985" w:rsidRDefault="008D6CB8">
      <w:pPr>
        <w:numPr>
          <w:ilvl w:val="0"/>
          <w:numId w:val="4"/>
        </w:numPr>
        <w:spacing w:before="379" w:after="52"/>
        <w:ind w:right="9" w:hanging="269"/>
      </w:pPr>
      <w:r>
        <w:t>La connexion s’établit mais en fait ce n’est pas comme cela que l’on s’adresse à un serveur.</w:t>
      </w:r>
    </w:p>
    <w:p w14:paraId="5DD04BBA" w14:textId="77777777" w:rsidR="00093985" w:rsidRDefault="008D6CB8">
      <w:pPr>
        <w:ind w:left="610" w:right="671"/>
      </w:pPr>
      <w:r>
        <w:t xml:space="preserve">En réalité on contacte un serveur à l’aide d’une </w:t>
      </w:r>
      <w:r>
        <w:rPr>
          <w:b/>
        </w:rPr>
        <w:t xml:space="preserve">URL </w:t>
      </w:r>
      <w:r>
        <w:t>(</w:t>
      </w:r>
      <w:r>
        <w:rPr>
          <w:i/>
        </w:rPr>
        <w:t>Uniform Resource Locator</w:t>
      </w:r>
      <w:r>
        <w:t xml:space="preserve">, littéralement « </w:t>
      </w:r>
      <w:r>
        <w:rPr>
          <w:i/>
        </w:rPr>
        <w:t xml:space="preserve">localisateur uniforme de ressource </w:t>
      </w:r>
      <w:r>
        <w:t>» ), couramment appelée adresse web et non d’une adresse IP. C’est ce que nous allons faire dans l’exercice suivant.</w:t>
      </w:r>
    </w:p>
    <w:p w14:paraId="1AF61602" w14:textId="77777777" w:rsidR="00093985" w:rsidRDefault="008D6CB8">
      <w:pPr>
        <w:pStyle w:val="Titre1"/>
        <w:ind w:left="385" w:hanging="400"/>
      </w:pPr>
      <w:r>
        <w:lastRenderedPageBreak/>
        <w:t>Web et serveur DNS</w:t>
      </w:r>
    </w:p>
    <w:p w14:paraId="6DB712BB" w14:textId="77777777" w:rsidR="00093985" w:rsidRDefault="008D6CB8">
      <w:pPr>
        <w:spacing w:after="0" w:line="259" w:lineRule="auto"/>
        <w:ind w:left="-12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55DB54DC" wp14:editId="7BD94360">
                <wp:extent cx="6127424" cy="8761695"/>
                <wp:effectExtent l="0" t="0" r="0" b="0"/>
                <wp:docPr id="6307" name="Group 6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61772" cy="8802496"/>
                          <a:chOff x="0" y="0"/>
                          <a:chExt cx="7961772" cy="8802496"/>
                        </a:xfrm>
                      </wpg:grpSpPr>
                      <wps:wsp>
                        <wps:cNvPr id="7000" name="Shape 7000"/>
                        <wps:cNvSpPr/>
                        <wps:spPr>
                          <a:xfrm>
                            <a:off x="414044" y="46694"/>
                            <a:ext cx="5328071" cy="2049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8071" h="2049091">
                                <a:moveTo>
                                  <a:pt x="0" y="0"/>
                                </a:moveTo>
                                <a:lnTo>
                                  <a:pt x="5328071" y="0"/>
                                </a:lnTo>
                                <a:lnTo>
                                  <a:pt x="5328071" y="2049091"/>
                                </a:lnTo>
                                <a:lnTo>
                                  <a:pt x="0" y="20490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2B2B2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1" name="Shape 7001"/>
                        <wps:cNvSpPr/>
                        <wps:spPr>
                          <a:xfrm>
                            <a:off x="367350" y="0"/>
                            <a:ext cx="5328071" cy="204909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8071" h="2049091">
                                <a:moveTo>
                                  <a:pt x="0" y="0"/>
                                </a:moveTo>
                                <a:lnTo>
                                  <a:pt x="5328071" y="0"/>
                                </a:lnTo>
                                <a:lnTo>
                                  <a:pt x="5328071" y="2049091"/>
                                </a:lnTo>
                                <a:lnTo>
                                  <a:pt x="0" y="204909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5E5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782690" y="350493"/>
                            <a:ext cx="169525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445B94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979365" y="350493"/>
                            <a:ext cx="6245634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3B7297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Leplussouvent,pourseconnecteràunserveur,l’utilisateurnedonnepasl’adresse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979426" y="522565"/>
                            <a:ext cx="2306216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5F64F5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IP,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mais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le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nom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domaine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2738211" y="522820"/>
                            <a:ext cx="348374" cy="16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CE8A5E2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9"/>
                                </w:rPr>
                                <w:t>URL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" name="Rectangle 548"/>
                        <wps:cNvSpPr/>
                        <wps:spPr>
                          <a:xfrm>
                            <a:off x="3024812" y="522565"/>
                            <a:ext cx="59333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3C344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9" name="Rectangle 549"/>
                        <wps:cNvSpPr/>
                        <wps:spPr>
                          <a:xfrm>
                            <a:off x="3069414" y="521291"/>
                            <a:ext cx="1955469" cy="166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779914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10"/>
                                </w:rPr>
                                <w:t>Uniform</w:t>
                              </w:r>
                              <w:r>
                                <w:rPr>
                                  <w:i/>
                                  <w:spacing w:val="-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10"/>
                                </w:rPr>
                                <w:t>Resource</w:t>
                              </w:r>
                              <w:r>
                                <w:rPr>
                                  <w:i/>
                                  <w:spacing w:val="-6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10"/>
                                </w:rPr>
                                <w:t>Locator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9" name="Rectangle 6279"/>
                        <wps:cNvSpPr/>
                        <wps:spPr>
                          <a:xfrm>
                            <a:off x="4570275" y="522565"/>
                            <a:ext cx="59333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465AB35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1" name="Rectangle 6281"/>
                        <wps:cNvSpPr/>
                        <wps:spPr>
                          <a:xfrm>
                            <a:off x="4614887" y="522565"/>
                            <a:ext cx="1303307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D5A348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,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couramment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3"/>
                                </w:rPr>
                                <w:t>ap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0" name="Rectangle 6280"/>
                        <wps:cNvSpPr/>
                        <wps:spPr>
                          <a:xfrm>
                            <a:off x="5594689" y="522565"/>
                            <a:ext cx="66454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21A2D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8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979426" y="694638"/>
                            <a:ext cx="5279512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3B0AEE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109"/>
                                </w:rPr>
                                <w:t>pelée</w:t>
                              </w:r>
                              <w:proofErr w:type="gramEnd"/>
                              <w:r>
                                <w:rPr>
                                  <w:w w:val="109"/>
                                </w:rPr>
                                <w:t xml:space="preserve"> adresse web , par exemple www.math93.com ou www.google.fr.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782691" y="915478"/>
                            <a:ext cx="169525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400DC5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979365" y="915478"/>
                            <a:ext cx="6204948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3130FB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Ce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nom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domaine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est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ensuite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converti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adresse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IP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par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l’ordinateur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18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l’</w:t>
                              </w:r>
                              <w:proofErr w:type="spellStart"/>
                              <w:r>
                                <w:rPr>
                                  <w:w w:val="113"/>
                                </w:rPr>
                                <w:t>uti</w:t>
                              </w:r>
                              <w:proofErr w:type="spellEnd"/>
                              <w:r>
                                <w:rPr>
                                  <w:w w:val="113"/>
                                </w:rPr>
                                <w:t>-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4" name="Rectangle 554"/>
                        <wps:cNvSpPr/>
                        <wps:spPr>
                          <a:xfrm>
                            <a:off x="979426" y="1087550"/>
                            <a:ext cx="4501732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9BF81F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w w:val="112"/>
                                </w:rPr>
                                <w:t>lisateur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en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faisant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appel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au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système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noms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</w:t>
                              </w:r>
                              <w:r>
                                <w:rPr>
                                  <w:spacing w:val="18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domaine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5" name="Rectangle 555"/>
                        <wps:cNvSpPr/>
                        <wps:spPr>
                          <a:xfrm>
                            <a:off x="4441688" y="1087805"/>
                            <a:ext cx="352103" cy="16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EB6A80C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2"/>
                                </w:rPr>
                                <w:t>DNS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6" name="Rectangle 556"/>
                        <wps:cNvSpPr/>
                        <wps:spPr>
                          <a:xfrm>
                            <a:off x="4746513" y="1087550"/>
                            <a:ext cx="59333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76130F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7" name="Rectangle 557"/>
                        <wps:cNvSpPr/>
                        <wps:spPr>
                          <a:xfrm>
                            <a:off x="4791128" y="1086276"/>
                            <a:ext cx="1135308" cy="166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AA1834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15"/>
                                </w:rPr>
                                <w:t>Domain</w:t>
                              </w:r>
                              <w:r>
                                <w:rPr>
                                  <w:i/>
                                  <w:spacing w:val="18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w w:val="115"/>
                                </w:rPr>
                                <w:t>Name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8" name="Rectangle 558"/>
                        <wps:cNvSpPr/>
                        <wps:spPr>
                          <a:xfrm>
                            <a:off x="979426" y="1258361"/>
                            <a:ext cx="579097" cy="166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C312482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w w:val="106"/>
                                </w:rPr>
                                <w:t>System)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" name="Rectangle 559"/>
                        <wps:cNvSpPr/>
                        <wps:spPr>
                          <a:xfrm>
                            <a:off x="1414871" y="1259635"/>
                            <a:ext cx="44924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D6F1FB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0" name="Rectangle 560"/>
                        <wps:cNvSpPr/>
                        <wps:spPr>
                          <a:xfrm>
                            <a:off x="979426" y="1456091"/>
                            <a:ext cx="183426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6921B6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8"/>
                                </w:rPr>
                                <w:t>Le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1" name="Rectangle 561"/>
                        <wps:cNvSpPr/>
                        <wps:spPr>
                          <a:xfrm>
                            <a:off x="1145695" y="1456346"/>
                            <a:ext cx="352103" cy="16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69145F4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22"/>
                                </w:rPr>
                                <w:t>DNS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2" name="Rectangle 562"/>
                        <wps:cNvSpPr/>
                        <wps:spPr>
                          <a:xfrm>
                            <a:off x="1410451" y="1456091"/>
                            <a:ext cx="5631615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4CC0F7C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,</w:t>
                              </w:r>
                              <w:r>
                                <w:rPr>
                                  <w:spacing w:val="-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est</w:t>
                              </w:r>
                              <w:r>
                                <w:rPr>
                                  <w:spacing w:val="-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le</w:t>
                              </w:r>
                              <w:r>
                                <w:rPr>
                                  <w:spacing w:val="-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protocole</w:t>
                              </w:r>
                              <w:r>
                                <w:rPr>
                                  <w:spacing w:val="-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utilisé</w:t>
                              </w:r>
                              <w:r>
                                <w:rPr>
                                  <w:spacing w:val="-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pour</w:t>
                              </w:r>
                              <w:r>
                                <w:rPr>
                                  <w:spacing w:val="-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traduire</w:t>
                              </w:r>
                              <w:r>
                                <w:rPr>
                                  <w:spacing w:val="-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les</w:t>
                              </w:r>
                              <w:r>
                                <w:rPr>
                                  <w:spacing w:val="-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noms</w:t>
                              </w:r>
                              <w:r>
                                <w:rPr>
                                  <w:spacing w:val="-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-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domaine</w:t>
                              </w:r>
                              <w:r>
                                <w:rPr>
                                  <w:spacing w:val="-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internet</w:t>
                              </w:r>
                              <w:r>
                                <w:rPr>
                                  <w:spacing w:val="-1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(URL)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3" name="Rectangle 563"/>
                        <wps:cNvSpPr/>
                        <wps:spPr>
                          <a:xfrm>
                            <a:off x="979426" y="1628164"/>
                            <a:ext cx="1014945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C84CAC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108"/>
                                </w:rPr>
                                <w:t>en</w:t>
                              </w:r>
                              <w:proofErr w:type="gramEnd"/>
                              <w:r>
                                <w:rPr>
                                  <w:w w:val="108"/>
                                </w:rPr>
                                <w:t xml:space="preserve"> adresse IP.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4" name="Rectangle 564"/>
                        <wps:cNvSpPr/>
                        <wps:spPr>
                          <a:xfrm>
                            <a:off x="2032650" y="1800236"/>
                            <a:ext cx="1441639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F0DA72C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IP (216.58.201.227)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5" name="Rectangle 565"/>
                        <wps:cNvSpPr/>
                        <wps:spPr>
                          <a:xfrm>
                            <a:off x="3140331" y="1786215"/>
                            <a:ext cx="312095" cy="306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44D97B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i/>
                                  <w:spacing w:val="-32"/>
                                  <w:w w:val="181"/>
                                </w:rPr>
                                <w:t>⇐⇒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6" name="Rectangle 566"/>
                        <wps:cNvSpPr/>
                        <wps:spPr>
                          <a:xfrm>
                            <a:off x="3156143" y="1912582"/>
                            <a:ext cx="269975" cy="12464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498830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3"/>
                                  <w:sz w:val="15"/>
                                </w:rPr>
                                <w:t>DNS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7" name="Rectangle 567"/>
                        <wps:cNvSpPr/>
                        <wps:spPr>
                          <a:xfrm>
                            <a:off x="3398649" y="1800236"/>
                            <a:ext cx="1586583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22C584A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URL (www.google.fr)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68" name="Shape 568"/>
                        <wps:cNvSpPr/>
                        <wps:spPr>
                          <a:xfrm>
                            <a:off x="399048" y="63075"/>
                            <a:ext cx="168588" cy="97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88" h="97402">
                                <a:moveTo>
                                  <a:pt x="109552" y="1159"/>
                                </a:moveTo>
                                <a:cubicBezTo>
                                  <a:pt x="109552" y="25611"/>
                                  <a:pt x="141313" y="41139"/>
                                  <a:pt x="168588" y="40735"/>
                                </a:cubicBezTo>
                                <a:cubicBezTo>
                                  <a:pt x="109149" y="93721"/>
                                  <a:pt x="52532" y="97402"/>
                                  <a:pt x="1614" y="71286"/>
                                </a:cubicBezTo>
                                <a:lnTo>
                                  <a:pt x="0" y="52936"/>
                                </a:lnTo>
                                <a:cubicBezTo>
                                  <a:pt x="25258" y="26418"/>
                                  <a:pt x="93268" y="0"/>
                                  <a:pt x="109552" y="115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C0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9" name="Shape 569"/>
                        <wps:cNvSpPr/>
                        <wps:spPr>
                          <a:xfrm>
                            <a:off x="399048" y="63075"/>
                            <a:ext cx="168588" cy="974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8588" h="97402">
                                <a:moveTo>
                                  <a:pt x="0" y="52936"/>
                                </a:moveTo>
                                <a:cubicBezTo>
                                  <a:pt x="25258" y="26418"/>
                                  <a:pt x="93268" y="0"/>
                                  <a:pt x="109552" y="1159"/>
                                </a:cubicBezTo>
                                <a:cubicBezTo>
                                  <a:pt x="109552" y="25611"/>
                                  <a:pt x="141313" y="41139"/>
                                  <a:pt x="168588" y="40735"/>
                                </a:cubicBezTo>
                                <a:cubicBezTo>
                                  <a:pt x="109149" y="93721"/>
                                  <a:pt x="52532" y="97402"/>
                                  <a:pt x="1614" y="71286"/>
                                </a:cubicBezTo>
                              </a:path>
                            </a:pathLst>
                          </a:custGeom>
                          <a:ln w="77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0" name="Shape 570"/>
                        <wps:cNvSpPr/>
                        <wps:spPr>
                          <a:xfrm>
                            <a:off x="391284" y="103810"/>
                            <a:ext cx="199996" cy="207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996" h="207105">
                                <a:moveTo>
                                  <a:pt x="176352" y="0"/>
                                </a:moveTo>
                                <a:cubicBezTo>
                                  <a:pt x="171462" y="46433"/>
                                  <a:pt x="182855" y="128811"/>
                                  <a:pt x="199996" y="157749"/>
                                </a:cubicBezTo>
                                <a:cubicBezTo>
                                  <a:pt x="182855" y="173680"/>
                                  <a:pt x="90444" y="207105"/>
                                  <a:pt x="72093" y="205038"/>
                                </a:cubicBezTo>
                                <a:cubicBezTo>
                                  <a:pt x="55406" y="206702"/>
                                  <a:pt x="32618" y="198131"/>
                                  <a:pt x="25661" y="185074"/>
                                </a:cubicBezTo>
                                <a:cubicBezTo>
                                  <a:pt x="10587" y="132088"/>
                                  <a:pt x="0" y="43206"/>
                                  <a:pt x="7764" y="12202"/>
                                </a:cubicBezTo>
                                <a:cubicBezTo>
                                  <a:pt x="15074" y="22385"/>
                                  <a:pt x="33425" y="30552"/>
                                  <a:pt x="52129" y="29342"/>
                                </a:cubicBezTo>
                                <a:cubicBezTo>
                                  <a:pt x="74967" y="20771"/>
                                  <a:pt x="142170" y="404"/>
                                  <a:pt x="17635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1" name="Shape 571"/>
                        <wps:cNvSpPr/>
                        <wps:spPr>
                          <a:xfrm>
                            <a:off x="391284" y="103810"/>
                            <a:ext cx="199996" cy="2071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9996" h="207105">
                                <a:moveTo>
                                  <a:pt x="7764" y="12202"/>
                                </a:moveTo>
                                <a:cubicBezTo>
                                  <a:pt x="15074" y="22385"/>
                                  <a:pt x="33425" y="30552"/>
                                  <a:pt x="52129" y="29342"/>
                                </a:cubicBezTo>
                                <a:cubicBezTo>
                                  <a:pt x="74967" y="20771"/>
                                  <a:pt x="142170" y="404"/>
                                  <a:pt x="176352" y="0"/>
                                </a:cubicBezTo>
                                <a:cubicBezTo>
                                  <a:pt x="171462" y="46433"/>
                                  <a:pt x="182855" y="128811"/>
                                  <a:pt x="199996" y="157749"/>
                                </a:cubicBezTo>
                                <a:cubicBezTo>
                                  <a:pt x="182855" y="173680"/>
                                  <a:pt x="90444" y="207105"/>
                                  <a:pt x="72093" y="205038"/>
                                </a:cubicBezTo>
                                <a:cubicBezTo>
                                  <a:pt x="55406" y="206702"/>
                                  <a:pt x="32618" y="198131"/>
                                  <a:pt x="25661" y="185074"/>
                                </a:cubicBezTo>
                                <a:cubicBezTo>
                                  <a:pt x="10587" y="132088"/>
                                  <a:pt x="0" y="43206"/>
                                  <a:pt x="7764" y="12202"/>
                                </a:cubicBezTo>
                                <a:close/>
                              </a:path>
                            </a:pathLst>
                          </a:custGeom>
                          <a:ln w="77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2" name="Shape 572"/>
                        <wps:cNvSpPr/>
                        <wps:spPr>
                          <a:xfrm>
                            <a:off x="440187" y="133152"/>
                            <a:ext cx="23191" cy="1756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91" h="175696">
                                <a:moveTo>
                                  <a:pt x="3227" y="0"/>
                                </a:moveTo>
                                <a:cubicBezTo>
                                  <a:pt x="0" y="52179"/>
                                  <a:pt x="10587" y="128407"/>
                                  <a:pt x="23191" y="175696"/>
                                </a:cubicBezTo>
                              </a:path>
                            </a:pathLst>
                          </a:custGeom>
                          <a:ln w="774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" name="Shape 573"/>
                        <wps:cNvSpPr/>
                        <wps:spPr>
                          <a:xfrm>
                            <a:off x="502853" y="229495"/>
                            <a:ext cx="63876" cy="440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876" h="44063">
                                <a:moveTo>
                                  <a:pt x="56919" y="0"/>
                                </a:moveTo>
                                <a:cubicBezTo>
                                  <a:pt x="63876" y="25510"/>
                                  <a:pt x="16385" y="44063"/>
                                  <a:pt x="0" y="18200"/>
                                </a:cubicBezTo>
                              </a:path>
                            </a:pathLst>
                          </a:custGeom>
                          <a:ln w="516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4" name="Shape 574"/>
                        <wps:cNvSpPr/>
                        <wps:spPr>
                          <a:xfrm>
                            <a:off x="513994" y="181147"/>
                            <a:ext cx="55457" cy="41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57" h="41946">
                                <a:moveTo>
                                  <a:pt x="0" y="8521"/>
                                </a:moveTo>
                                <a:cubicBezTo>
                                  <a:pt x="45676" y="0"/>
                                  <a:pt x="55457" y="30552"/>
                                  <a:pt x="8167" y="41946"/>
                                </a:cubicBezTo>
                                <a:lnTo>
                                  <a:pt x="0" y="8521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" name="Shape 575"/>
                        <wps:cNvSpPr/>
                        <wps:spPr>
                          <a:xfrm>
                            <a:off x="513994" y="181147"/>
                            <a:ext cx="55457" cy="419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457" h="41946">
                                <a:moveTo>
                                  <a:pt x="0" y="8521"/>
                                </a:moveTo>
                                <a:cubicBezTo>
                                  <a:pt x="45676" y="0"/>
                                  <a:pt x="55457" y="30552"/>
                                  <a:pt x="8167" y="41946"/>
                                </a:cubicBezTo>
                              </a:path>
                            </a:pathLst>
                          </a:custGeom>
                          <a:ln w="516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" name="Shape 576"/>
                        <wps:cNvSpPr/>
                        <wps:spPr>
                          <a:xfrm>
                            <a:off x="528111" y="129296"/>
                            <a:ext cx="12251" cy="2936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51" h="29366">
                                <a:moveTo>
                                  <a:pt x="4008" y="410"/>
                                </a:moveTo>
                                <a:cubicBezTo>
                                  <a:pt x="5533" y="0"/>
                                  <a:pt x="7360" y="1008"/>
                                  <a:pt x="8974" y="3857"/>
                                </a:cubicBezTo>
                                <a:cubicBezTo>
                                  <a:pt x="12251" y="9553"/>
                                  <a:pt x="12251" y="18477"/>
                                  <a:pt x="11040" y="23417"/>
                                </a:cubicBezTo>
                                <a:cubicBezTo>
                                  <a:pt x="9831" y="28358"/>
                                  <a:pt x="7361" y="29366"/>
                                  <a:pt x="4941" y="25031"/>
                                </a:cubicBezTo>
                                <a:cubicBezTo>
                                  <a:pt x="2470" y="20746"/>
                                  <a:pt x="0" y="11116"/>
                                  <a:pt x="857" y="5470"/>
                                </a:cubicBezTo>
                                <a:cubicBezTo>
                                  <a:pt x="1260" y="2647"/>
                                  <a:pt x="2483" y="819"/>
                                  <a:pt x="4008" y="41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7" name="Shape 577"/>
                        <wps:cNvSpPr/>
                        <wps:spPr>
                          <a:xfrm>
                            <a:off x="528111" y="127456"/>
                            <a:ext cx="12251" cy="312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51" h="31206">
                                <a:moveTo>
                                  <a:pt x="8974" y="5697"/>
                                </a:moveTo>
                                <a:cubicBezTo>
                                  <a:pt x="12251" y="11394"/>
                                  <a:pt x="12251" y="20317"/>
                                  <a:pt x="11040" y="25257"/>
                                </a:cubicBezTo>
                                <a:cubicBezTo>
                                  <a:pt x="9831" y="30198"/>
                                  <a:pt x="7361" y="31206"/>
                                  <a:pt x="4941" y="26871"/>
                                </a:cubicBezTo>
                                <a:cubicBezTo>
                                  <a:pt x="2470" y="22586"/>
                                  <a:pt x="0" y="12956"/>
                                  <a:pt x="857" y="7310"/>
                                </a:cubicBezTo>
                                <a:cubicBezTo>
                                  <a:pt x="1663" y="1664"/>
                                  <a:pt x="5747" y="0"/>
                                  <a:pt x="8974" y="5697"/>
                                </a:cubicBezTo>
                              </a:path>
                            </a:pathLst>
                          </a:custGeom>
                          <a:ln w="516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" name="Shape 578"/>
                        <wps:cNvSpPr/>
                        <wps:spPr>
                          <a:xfrm>
                            <a:off x="477595" y="145554"/>
                            <a:ext cx="15578" cy="3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8" h="30602">
                                <a:moveTo>
                                  <a:pt x="7411" y="756"/>
                                </a:moveTo>
                                <a:cubicBezTo>
                                  <a:pt x="14872" y="0"/>
                                  <a:pt x="15578" y="14771"/>
                                  <a:pt x="13360" y="22435"/>
                                </a:cubicBezTo>
                                <a:cubicBezTo>
                                  <a:pt x="11192" y="30097"/>
                                  <a:pt x="6100" y="30602"/>
                                  <a:pt x="3328" y="23443"/>
                                </a:cubicBezTo>
                                <a:cubicBezTo>
                                  <a:pt x="504" y="16334"/>
                                  <a:pt x="0" y="1513"/>
                                  <a:pt x="7411" y="756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" name="Shape 579"/>
                        <wps:cNvSpPr/>
                        <wps:spPr>
                          <a:xfrm>
                            <a:off x="477595" y="145554"/>
                            <a:ext cx="15578" cy="306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578" h="30602">
                                <a:moveTo>
                                  <a:pt x="7411" y="756"/>
                                </a:moveTo>
                                <a:cubicBezTo>
                                  <a:pt x="14872" y="0"/>
                                  <a:pt x="15578" y="14771"/>
                                  <a:pt x="13360" y="22435"/>
                                </a:cubicBezTo>
                                <a:cubicBezTo>
                                  <a:pt x="11192" y="30097"/>
                                  <a:pt x="6100" y="30602"/>
                                  <a:pt x="3328" y="23443"/>
                                </a:cubicBezTo>
                                <a:cubicBezTo>
                                  <a:pt x="504" y="16334"/>
                                  <a:pt x="0" y="1513"/>
                                  <a:pt x="7411" y="756"/>
                                </a:cubicBezTo>
                              </a:path>
                            </a:pathLst>
                          </a:custGeom>
                          <a:ln w="5162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" name="Shape 580"/>
                        <wps:cNvSpPr/>
                        <wps:spPr>
                          <a:xfrm>
                            <a:off x="520296" y="114499"/>
                            <a:ext cx="22031" cy="178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031" h="17847">
                                <a:moveTo>
                                  <a:pt x="22031" y="10133"/>
                                </a:moveTo>
                                <a:cubicBezTo>
                                  <a:pt x="17444" y="0"/>
                                  <a:pt x="1764" y="6301"/>
                                  <a:pt x="0" y="17847"/>
                                </a:cubicBezTo>
                              </a:path>
                            </a:pathLst>
                          </a:custGeom>
                          <a:ln w="258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" name="Shape 581"/>
                        <wps:cNvSpPr/>
                        <wps:spPr>
                          <a:xfrm>
                            <a:off x="468974" y="131286"/>
                            <a:ext cx="21981" cy="17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981" h="17848">
                                <a:moveTo>
                                  <a:pt x="21981" y="10134"/>
                                </a:moveTo>
                                <a:cubicBezTo>
                                  <a:pt x="17444" y="0"/>
                                  <a:pt x="1714" y="6302"/>
                                  <a:pt x="0" y="17848"/>
                                </a:cubicBezTo>
                              </a:path>
                            </a:pathLst>
                          </a:custGeom>
                          <a:ln w="258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2" name="Shape 582"/>
                        <wps:cNvSpPr/>
                        <wps:spPr>
                          <a:xfrm>
                            <a:off x="420424" y="236856"/>
                            <a:ext cx="17091" cy="2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091" h="2420">
                                <a:moveTo>
                                  <a:pt x="0" y="2420"/>
                                </a:moveTo>
                                <a:lnTo>
                                  <a:pt x="17091" y="0"/>
                                </a:lnTo>
                              </a:path>
                            </a:pathLst>
                          </a:custGeom>
                          <a:ln w="258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" name="Shape 583"/>
                        <wps:cNvSpPr/>
                        <wps:spPr>
                          <a:xfrm>
                            <a:off x="418307" y="232318"/>
                            <a:ext cx="2823" cy="146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23" h="14671">
                                <a:moveTo>
                                  <a:pt x="0" y="0"/>
                                </a:moveTo>
                                <a:lnTo>
                                  <a:pt x="2823" y="14671"/>
                                </a:lnTo>
                              </a:path>
                            </a:pathLst>
                          </a:custGeom>
                          <a:ln w="258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4" name="Shape 584"/>
                        <wps:cNvSpPr/>
                        <wps:spPr>
                          <a:xfrm>
                            <a:off x="415887" y="212052"/>
                            <a:ext cx="17444" cy="11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444" h="11848">
                                <a:moveTo>
                                  <a:pt x="0" y="706"/>
                                </a:moveTo>
                                <a:lnTo>
                                  <a:pt x="2067" y="11848"/>
                                </a:lnTo>
                                <a:lnTo>
                                  <a:pt x="17091" y="9780"/>
                                </a:lnTo>
                                <a:lnTo>
                                  <a:pt x="17444" y="0"/>
                                </a:lnTo>
                              </a:path>
                            </a:pathLst>
                          </a:custGeom>
                          <a:ln w="258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5" name="Shape 585"/>
                        <wps:cNvSpPr/>
                        <wps:spPr>
                          <a:xfrm>
                            <a:off x="425315" y="216942"/>
                            <a:ext cx="0" cy="559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5596">
                                <a:moveTo>
                                  <a:pt x="0" y="559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8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6" name="Shape 586"/>
                        <wps:cNvSpPr/>
                        <wps:spPr>
                          <a:xfrm>
                            <a:off x="412005" y="188609"/>
                            <a:ext cx="21326" cy="12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326" h="12250">
                                <a:moveTo>
                                  <a:pt x="0" y="0"/>
                                </a:moveTo>
                                <a:cubicBezTo>
                                  <a:pt x="1765" y="3428"/>
                                  <a:pt x="3479" y="6906"/>
                                  <a:pt x="6655" y="7713"/>
                                </a:cubicBezTo>
                                <a:cubicBezTo>
                                  <a:pt x="9831" y="8519"/>
                                  <a:pt x="14469" y="6654"/>
                                  <a:pt x="17141" y="7007"/>
                                </a:cubicBezTo>
                                <a:cubicBezTo>
                                  <a:pt x="19813" y="7310"/>
                                  <a:pt x="20569" y="9780"/>
                                  <a:pt x="21326" y="12250"/>
                                </a:cubicBezTo>
                              </a:path>
                            </a:pathLst>
                          </a:custGeom>
                          <a:ln w="258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7" name="Shape 587"/>
                        <wps:cNvSpPr/>
                        <wps:spPr>
                          <a:xfrm>
                            <a:off x="416542" y="187903"/>
                            <a:ext cx="14015" cy="17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15" h="17141">
                                <a:moveTo>
                                  <a:pt x="0" y="17141"/>
                                </a:moveTo>
                                <a:cubicBezTo>
                                  <a:pt x="605" y="14216"/>
                                  <a:pt x="1210" y="11243"/>
                                  <a:pt x="3176" y="9780"/>
                                </a:cubicBezTo>
                                <a:cubicBezTo>
                                  <a:pt x="5142" y="8368"/>
                                  <a:pt x="8470" y="8368"/>
                                  <a:pt x="10486" y="7007"/>
                                </a:cubicBezTo>
                                <a:cubicBezTo>
                                  <a:pt x="12553" y="5646"/>
                                  <a:pt x="13259" y="2823"/>
                                  <a:pt x="14015" y="0"/>
                                </a:cubicBezTo>
                              </a:path>
                            </a:pathLst>
                          </a:custGeom>
                          <a:ln w="2581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607748" y="120570"/>
                            <a:ext cx="1101670" cy="179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FF8407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rPr>
                                  <w:b/>
                                  <w:w w:val="118"/>
                                  <w:sz w:val="22"/>
                                </w:rPr>
                                <w:t>ServeurDNS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9" name="Shape 589"/>
                        <wps:cNvSpPr/>
                        <wps:spPr>
                          <a:xfrm>
                            <a:off x="500204" y="339872"/>
                            <a:ext cx="0" cy="164910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649109">
                                <a:moveTo>
                                  <a:pt x="0" y="0"/>
                                </a:moveTo>
                                <a:lnTo>
                                  <a:pt x="0" y="1649109"/>
                                </a:lnTo>
                              </a:path>
                            </a:pathLst>
                          </a:custGeom>
                          <a:ln w="18979" cap="flat">
                            <a:miter lim="127000"/>
                          </a:ln>
                        </wps:spPr>
                        <wps:style>
                          <a:lnRef idx="1">
                            <a:srgbClr val="0000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3" name="Rectangle 593"/>
                        <wps:cNvSpPr/>
                        <wps:spPr>
                          <a:xfrm>
                            <a:off x="222443" y="2613823"/>
                            <a:ext cx="936455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1FA9A54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Ajoutons un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4" name="Rectangle 594"/>
                        <wps:cNvSpPr/>
                        <wps:spPr>
                          <a:xfrm>
                            <a:off x="955207" y="2614078"/>
                            <a:ext cx="985617" cy="16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E57248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w w:val="118"/>
                                </w:rPr>
                                <w:t>serveur</w:t>
                              </w:r>
                              <w:proofErr w:type="gramEnd"/>
                              <w:r>
                                <w:rPr>
                                  <w:b/>
                                  <w:spacing w:val="-3"/>
                                  <w:w w:val="11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8"/>
                                </w:rPr>
                                <w:t>DNS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5" name="Rectangle 595"/>
                        <wps:cNvSpPr/>
                        <wps:spPr>
                          <a:xfrm>
                            <a:off x="1696290" y="2613823"/>
                            <a:ext cx="44924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972BFD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6" name="Rectangle 596"/>
                        <wps:cNvSpPr/>
                        <wps:spPr>
                          <a:xfrm>
                            <a:off x="398122" y="2834663"/>
                            <a:ext cx="134772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3C056AC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7" name="Rectangle 597"/>
                        <wps:cNvSpPr/>
                        <wps:spPr>
                          <a:xfrm>
                            <a:off x="568794" y="2834663"/>
                            <a:ext cx="3677503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935EEF4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Créez</w:t>
                              </w:r>
                              <w:r>
                                <w:rPr>
                                  <w:spacing w:val="-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pour</w:t>
                              </w:r>
                              <w:r>
                                <w:rPr>
                                  <w:spacing w:val="-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cela</w:t>
                              </w:r>
                              <w:r>
                                <w:rPr>
                                  <w:spacing w:val="-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un</w:t>
                              </w:r>
                              <w:r>
                                <w:rPr>
                                  <w:spacing w:val="-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nouveau</w:t>
                              </w:r>
                              <w:r>
                                <w:rPr>
                                  <w:spacing w:val="-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serveur</w:t>
                              </w:r>
                              <w:r>
                                <w:rPr>
                                  <w:spacing w:val="-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d’adresse</w:t>
                              </w:r>
                              <w:r>
                                <w:rPr>
                                  <w:spacing w:val="-5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8" name="Rectangle 598"/>
                        <wps:cNvSpPr/>
                        <wps:spPr>
                          <a:xfrm>
                            <a:off x="3359381" y="2834918"/>
                            <a:ext cx="996806" cy="16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441BB3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192.168.2.10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99" name="Rectangle 599"/>
                        <wps:cNvSpPr/>
                        <wps:spPr>
                          <a:xfrm>
                            <a:off x="4108769" y="2834663"/>
                            <a:ext cx="2684765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39FD4E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1"/>
                                </w:rPr>
                                <w:t>,</w:t>
                              </w:r>
                              <w:r>
                                <w:rPr>
                                  <w:spacing w:val="-5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renseignez</w:t>
                              </w:r>
                              <w:r>
                                <w:rPr>
                                  <w:spacing w:val="-5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la</w:t>
                              </w:r>
                              <w:r>
                                <w:rPr>
                                  <w:spacing w:val="-5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passerelle</w:t>
                              </w:r>
                              <w:r>
                                <w:rPr>
                                  <w:spacing w:val="-5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par</w:t>
                              </w:r>
                              <w:r>
                                <w:rPr>
                                  <w:spacing w:val="-5"/>
                                  <w:w w:val="111"/>
                                </w:rPr>
                                <w:t xml:space="preserve"> </w:t>
                              </w:r>
                              <w:r>
                                <w:rPr>
                                  <w:w w:val="111"/>
                                </w:rPr>
                                <w:t>défaut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0" name="Rectangle 600"/>
                        <wps:cNvSpPr/>
                        <wps:spPr>
                          <a:xfrm>
                            <a:off x="568809" y="3006991"/>
                            <a:ext cx="1091571" cy="16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ED8382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192.168.2.254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1" name="Rectangle 601"/>
                        <wps:cNvSpPr/>
                        <wps:spPr>
                          <a:xfrm>
                            <a:off x="1389560" y="3006736"/>
                            <a:ext cx="1384170" cy="164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8DDBB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6"/>
                                </w:rPr>
                                <w:t>. Nommez-le DNS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2" name="Rectangle 602"/>
                        <wps:cNvSpPr/>
                        <wps:spPr>
                          <a:xfrm>
                            <a:off x="2458989" y="3006991"/>
                            <a:ext cx="996806" cy="1640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F2B9DA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192.168.2.10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3" name="Rectangle 603"/>
                        <wps:cNvSpPr/>
                        <wps:spPr>
                          <a:xfrm>
                            <a:off x="3208378" y="3006736"/>
                            <a:ext cx="44924" cy="164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9F7258D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8"/>
                                </w:rPr>
                                <w:t>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5" name="Picture 605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1290665" y="3254169"/>
                            <a:ext cx="4114800" cy="19373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6" name="Rectangle 606"/>
                        <wps:cNvSpPr/>
                        <wps:spPr>
                          <a:xfrm>
                            <a:off x="398122" y="5407951"/>
                            <a:ext cx="134772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68861C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7" name="Rectangle 607"/>
                        <wps:cNvSpPr/>
                        <wps:spPr>
                          <a:xfrm>
                            <a:off x="568794" y="5407951"/>
                            <a:ext cx="6440249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E6BAB8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Le nombre d’interfaces du routeur doit donc maintenant passer à 3. Pour passer à 3 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8" name="Rectangle 608"/>
                        <wps:cNvSpPr/>
                        <wps:spPr>
                          <a:xfrm>
                            <a:off x="676874" y="5628792"/>
                            <a:ext cx="169525" cy="164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BE1D4B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09" name="Rectangle 609"/>
                        <wps:cNvSpPr/>
                        <wps:spPr>
                          <a:xfrm>
                            <a:off x="873676" y="5628792"/>
                            <a:ext cx="2118043" cy="164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08B5CB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112"/>
                                </w:rPr>
                                <w:t>il</w:t>
                              </w:r>
                              <w:proofErr w:type="gramEnd"/>
                              <w:r>
                                <w:rPr>
                                  <w:w w:val="112"/>
                                </w:rPr>
                                <w:t xml:space="preserve"> faut aller dans le tableau 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0" name="Rectangle 610"/>
                        <wps:cNvSpPr/>
                        <wps:spPr>
                          <a:xfrm>
                            <a:off x="2494866" y="5629047"/>
                            <a:ext cx="593337" cy="16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19407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w w:val="116"/>
                                </w:rPr>
                                <w:t>general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1" name="Rectangle 611"/>
                        <wps:cNvSpPr/>
                        <wps:spPr>
                          <a:xfrm>
                            <a:off x="2969656" y="5628792"/>
                            <a:ext cx="935099" cy="164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54E3FA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9"/>
                                </w:rPr>
                                <w:t>» du routeur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2" name="Rectangle 612"/>
                        <wps:cNvSpPr/>
                        <wps:spPr>
                          <a:xfrm>
                            <a:off x="676874" y="5849633"/>
                            <a:ext cx="169525" cy="164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27EF096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3" name="Rectangle 613"/>
                        <wps:cNvSpPr/>
                        <wps:spPr>
                          <a:xfrm>
                            <a:off x="873548" y="5849633"/>
                            <a:ext cx="2170257" cy="164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E8E918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112"/>
                                </w:rPr>
                                <w:t>puis</w:t>
                              </w:r>
                              <w:proofErr w:type="gramEnd"/>
                              <w:r>
                                <w:rPr>
                                  <w:w w:val="112"/>
                                </w:rPr>
                                <w:t xml:space="preserve"> appuyer sur le bouton 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4" name="Rectangle 614"/>
                        <wps:cNvSpPr/>
                        <wps:spPr>
                          <a:xfrm>
                            <a:off x="2534071" y="5849887"/>
                            <a:ext cx="1643713" cy="16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2BDCD5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6"/>
                                </w:rPr>
                                <w:t>Gérer</w:t>
                              </w:r>
                              <w:r>
                                <w:rPr>
                                  <w:b/>
                                  <w:spacing w:val="-3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les</w:t>
                              </w:r>
                              <w:r>
                                <w:rPr>
                                  <w:b/>
                                  <w:spacing w:val="-3"/>
                                  <w:w w:val="116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6"/>
                                </w:rPr>
                                <w:t>connexions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5" name="Rectangle 615"/>
                        <wps:cNvSpPr/>
                        <wps:spPr>
                          <a:xfrm>
                            <a:off x="3798572" y="5849633"/>
                            <a:ext cx="74930" cy="1644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2101A7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88"/>
                                </w:rPr>
                                <w:t>»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6" name="Rectangle 616"/>
                        <wps:cNvSpPr/>
                        <wps:spPr>
                          <a:xfrm>
                            <a:off x="676874" y="6070473"/>
                            <a:ext cx="169525" cy="164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B86230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0"/>
                                </w:rPr>
                                <w:t>—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7" name="Rectangle 617"/>
                        <wps:cNvSpPr/>
                        <wps:spPr>
                          <a:xfrm>
                            <a:off x="873548" y="6070473"/>
                            <a:ext cx="5860813" cy="164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17D3BE1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112"/>
                                </w:rPr>
                                <w:t>et</w:t>
                              </w:r>
                              <w:proofErr w:type="gramEnd"/>
                              <w:r>
                                <w:rPr>
                                  <w:spacing w:val="-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renseignez</w:t>
                              </w:r>
                              <w:r>
                                <w:rPr>
                                  <w:spacing w:val="-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comme</w:t>
                              </w:r>
                              <w:r>
                                <w:rPr>
                                  <w:spacing w:val="-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</w:t>
                              </w:r>
                              <w:r>
                                <w:rPr>
                                  <w:spacing w:val="-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l’ex</w:t>
                              </w:r>
                              <w:r>
                                <w:rPr>
                                  <w:spacing w:val="-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3</w:t>
                              </w:r>
                              <w:r>
                                <w:rPr>
                                  <w:spacing w:val="-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pour</w:t>
                              </w:r>
                              <w:r>
                                <w:rPr>
                                  <w:spacing w:val="-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la</w:t>
                              </w:r>
                              <w:r>
                                <w:rPr>
                                  <w:spacing w:val="-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nouvelle</w:t>
                              </w:r>
                              <w:r>
                                <w:rPr>
                                  <w:spacing w:val="-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branche</w:t>
                              </w:r>
                              <w:r>
                                <w:rPr>
                                  <w:spacing w:val="-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du</w:t>
                              </w:r>
                              <w:r>
                                <w:rPr>
                                  <w:spacing w:val="-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routeur</w:t>
                              </w:r>
                              <w:r>
                                <w:rPr>
                                  <w:spacing w:val="-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l’adresse</w:t>
                              </w:r>
                              <w:r>
                                <w:rPr>
                                  <w:spacing w:val="-4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8" name="Rectangle 618"/>
                        <wps:cNvSpPr/>
                        <wps:spPr>
                          <a:xfrm>
                            <a:off x="5306608" y="6070728"/>
                            <a:ext cx="1091571" cy="16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5BE8A3F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0"/>
                                </w:rPr>
                                <w:t>192.168.2.254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19" name="Rectangle 619"/>
                        <wps:cNvSpPr/>
                        <wps:spPr>
                          <a:xfrm>
                            <a:off x="873609" y="6242545"/>
                            <a:ext cx="59334" cy="164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1C2B61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0" name="Rectangle 620"/>
                        <wps:cNvSpPr/>
                        <wps:spPr>
                          <a:xfrm>
                            <a:off x="918225" y="6241271"/>
                            <a:ext cx="620122" cy="166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EBABFD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i/>
                                  <w:w w:val="108"/>
                                </w:rPr>
                                <w:t>gateway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1" name="Rectangle 621"/>
                        <wps:cNvSpPr/>
                        <wps:spPr>
                          <a:xfrm>
                            <a:off x="1389280" y="6242545"/>
                            <a:ext cx="104258" cy="164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F45000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23" name="Picture 62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1044476" y="6541906"/>
                            <a:ext cx="4607242" cy="14868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4" name="Rectangle 624"/>
                        <wps:cNvSpPr/>
                        <wps:spPr>
                          <a:xfrm>
                            <a:off x="398122" y="8269528"/>
                            <a:ext cx="134772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D41B94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</w:rPr>
                                <w:t>3.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5" name="Rectangle 625"/>
                        <wps:cNvSpPr/>
                        <wps:spPr>
                          <a:xfrm>
                            <a:off x="568794" y="8269528"/>
                            <a:ext cx="7392978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F4C0BB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Pour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permettre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à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tous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les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postes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d’utiliser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les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services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du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DNS,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nous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devons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ajouter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l’adresse</w:t>
                              </w:r>
                              <w:r>
                                <w:rPr>
                                  <w:spacing w:val="12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IP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6" name="Rectangle 626"/>
                        <wps:cNvSpPr/>
                        <wps:spPr>
                          <a:xfrm>
                            <a:off x="568810" y="8441599"/>
                            <a:ext cx="4867906" cy="164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D754F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113"/>
                                </w:rPr>
                                <w:t>du</w:t>
                              </w:r>
                              <w:proofErr w:type="gramEnd"/>
                              <w:r>
                                <w:rPr>
                                  <w:w w:val="113"/>
                                </w:rPr>
                                <w:t xml:space="preserve"> DNS dans la configuration de tous les ordinateurs du réseau.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7" name="Rectangle 627"/>
                        <wps:cNvSpPr/>
                        <wps:spPr>
                          <a:xfrm>
                            <a:off x="568810" y="8638056"/>
                            <a:ext cx="3704117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9CDD5A8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Ajoutons l’adresse IP du DNS sur tous les postes.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28" name="Shape 628"/>
                        <wps:cNvSpPr/>
                        <wps:spPr>
                          <a:xfrm>
                            <a:off x="0" y="2382383"/>
                            <a:ext cx="186945" cy="132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945" h="132446">
                                <a:moveTo>
                                  <a:pt x="115504" y="129"/>
                                </a:moveTo>
                                <a:cubicBezTo>
                                  <a:pt x="126713" y="193"/>
                                  <a:pt x="137020" y="773"/>
                                  <a:pt x="143268" y="8117"/>
                                </a:cubicBezTo>
                                <a:cubicBezTo>
                                  <a:pt x="148615" y="14430"/>
                                  <a:pt x="145330" y="17135"/>
                                  <a:pt x="143268" y="18875"/>
                                </a:cubicBezTo>
                                <a:cubicBezTo>
                                  <a:pt x="139274" y="22418"/>
                                  <a:pt x="132704" y="25381"/>
                                  <a:pt x="129418" y="26026"/>
                                </a:cubicBezTo>
                                <a:cubicBezTo>
                                  <a:pt x="128194" y="26219"/>
                                  <a:pt x="126133" y="26283"/>
                                  <a:pt x="125553" y="25574"/>
                                </a:cubicBezTo>
                                <a:cubicBezTo>
                                  <a:pt x="125167" y="25124"/>
                                  <a:pt x="124973" y="24480"/>
                                  <a:pt x="125038" y="24093"/>
                                </a:cubicBezTo>
                                <a:cubicBezTo>
                                  <a:pt x="124716" y="23320"/>
                                  <a:pt x="123878" y="21129"/>
                                  <a:pt x="122461" y="19455"/>
                                </a:cubicBezTo>
                                <a:cubicBezTo>
                                  <a:pt x="116985" y="13013"/>
                                  <a:pt x="107773" y="12884"/>
                                  <a:pt x="99657" y="12755"/>
                                </a:cubicBezTo>
                                <a:cubicBezTo>
                                  <a:pt x="85098" y="12497"/>
                                  <a:pt x="72794" y="14494"/>
                                  <a:pt x="68284" y="15396"/>
                                </a:cubicBezTo>
                                <a:cubicBezTo>
                                  <a:pt x="66803" y="15654"/>
                                  <a:pt x="47284" y="19455"/>
                                  <a:pt x="40262" y="25574"/>
                                </a:cubicBezTo>
                                <a:cubicBezTo>
                                  <a:pt x="36010" y="29633"/>
                                  <a:pt x="35237" y="35753"/>
                                  <a:pt x="39360" y="40648"/>
                                </a:cubicBezTo>
                                <a:cubicBezTo>
                                  <a:pt x="49087" y="52115"/>
                                  <a:pt x="80588" y="52502"/>
                                  <a:pt x="95340" y="52566"/>
                                </a:cubicBezTo>
                                <a:cubicBezTo>
                                  <a:pt x="123749" y="53082"/>
                                  <a:pt x="158665" y="54241"/>
                                  <a:pt x="170132" y="67769"/>
                                </a:cubicBezTo>
                                <a:cubicBezTo>
                                  <a:pt x="186945" y="87610"/>
                                  <a:pt x="143913" y="115568"/>
                                  <a:pt x="93150" y="125360"/>
                                </a:cubicBezTo>
                                <a:cubicBezTo>
                                  <a:pt x="56496" y="132446"/>
                                  <a:pt x="21258" y="126777"/>
                                  <a:pt x="11982" y="115890"/>
                                </a:cubicBezTo>
                                <a:cubicBezTo>
                                  <a:pt x="0" y="101782"/>
                                  <a:pt x="23449" y="89414"/>
                                  <a:pt x="34851" y="87159"/>
                                </a:cubicBezTo>
                                <a:cubicBezTo>
                                  <a:pt x="36655" y="86837"/>
                                  <a:pt x="38265" y="86708"/>
                                  <a:pt x="39038" y="87546"/>
                                </a:cubicBezTo>
                                <a:cubicBezTo>
                                  <a:pt x="41035" y="89929"/>
                                  <a:pt x="30599" y="96242"/>
                                  <a:pt x="30341" y="96242"/>
                                </a:cubicBezTo>
                                <a:cubicBezTo>
                                  <a:pt x="29311" y="100430"/>
                                  <a:pt x="32403" y="104101"/>
                                  <a:pt x="32789" y="104488"/>
                                </a:cubicBezTo>
                                <a:cubicBezTo>
                                  <a:pt x="41164" y="114344"/>
                                  <a:pt x="75371" y="119240"/>
                                  <a:pt x="106292" y="113249"/>
                                </a:cubicBezTo>
                                <a:cubicBezTo>
                                  <a:pt x="118338" y="110930"/>
                                  <a:pt x="137793" y="105454"/>
                                  <a:pt x="146361" y="99077"/>
                                </a:cubicBezTo>
                                <a:cubicBezTo>
                                  <a:pt x="155379" y="91991"/>
                                  <a:pt x="153189" y="83681"/>
                                  <a:pt x="149453" y="79300"/>
                                </a:cubicBezTo>
                                <a:cubicBezTo>
                                  <a:pt x="139339" y="67382"/>
                                  <a:pt x="108224" y="65708"/>
                                  <a:pt x="81361" y="65386"/>
                                </a:cubicBezTo>
                                <a:cubicBezTo>
                                  <a:pt x="62293" y="65128"/>
                                  <a:pt x="29440" y="64806"/>
                                  <a:pt x="18746" y="52115"/>
                                </a:cubicBezTo>
                                <a:cubicBezTo>
                                  <a:pt x="4252" y="35108"/>
                                  <a:pt x="41164" y="11016"/>
                                  <a:pt x="81426" y="3285"/>
                                </a:cubicBezTo>
                                <a:cubicBezTo>
                                  <a:pt x="86515" y="2319"/>
                                  <a:pt x="99270" y="0"/>
                                  <a:pt x="115504" y="12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9" name="Shape 629"/>
                        <wps:cNvSpPr/>
                        <wps:spPr>
                          <a:xfrm>
                            <a:off x="64741" y="2304179"/>
                            <a:ext cx="142753" cy="192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53" h="192548">
                                <a:moveTo>
                                  <a:pt x="89414" y="0"/>
                                </a:moveTo>
                                <a:cubicBezTo>
                                  <a:pt x="91797" y="0"/>
                                  <a:pt x="90187" y="2769"/>
                                  <a:pt x="76659" y="22095"/>
                                </a:cubicBezTo>
                                <a:cubicBezTo>
                                  <a:pt x="68800" y="33240"/>
                                  <a:pt x="51020" y="58492"/>
                                  <a:pt x="37170" y="78204"/>
                                </a:cubicBezTo>
                                <a:cubicBezTo>
                                  <a:pt x="23320" y="97981"/>
                                  <a:pt x="12111" y="114214"/>
                                  <a:pt x="12240" y="114343"/>
                                </a:cubicBezTo>
                                <a:cubicBezTo>
                                  <a:pt x="12433" y="114472"/>
                                  <a:pt x="15654" y="114923"/>
                                  <a:pt x="19455" y="115374"/>
                                </a:cubicBezTo>
                                <a:cubicBezTo>
                                  <a:pt x="33112" y="116920"/>
                                  <a:pt x="42130" y="119368"/>
                                  <a:pt x="50762" y="123749"/>
                                </a:cubicBezTo>
                                <a:cubicBezTo>
                                  <a:pt x="54885" y="125939"/>
                                  <a:pt x="57204" y="127614"/>
                                  <a:pt x="61198" y="131544"/>
                                </a:cubicBezTo>
                                <a:cubicBezTo>
                                  <a:pt x="66610" y="136954"/>
                                  <a:pt x="69186" y="141077"/>
                                  <a:pt x="70668" y="146875"/>
                                </a:cubicBezTo>
                                <a:cubicBezTo>
                                  <a:pt x="71054" y="148550"/>
                                  <a:pt x="71634" y="149967"/>
                                  <a:pt x="71892" y="149967"/>
                                </a:cubicBezTo>
                                <a:cubicBezTo>
                                  <a:pt x="72729" y="149967"/>
                                  <a:pt x="76530" y="144427"/>
                                  <a:pt x="108031" y="97401"/>
                                </a:cubicBezTo>
                                <a:cubicBezTo>
                                  <a:pt x="125038" y="72020"/>
                                  <a:pt x="139468" y="50762"/>
                                  <a:pt x="140047" y="50117"/>
                                </a:cubicBezTo>
                                <a:cubicBezTo>
                                  <a:pt x="141529" y="48508"/>
                                  <a:pt x="142753" y="49667"/>
                                  <a:pt x="141722" y="51664"/>
                                </a:cubicBezTo>
                                <a:cubicBezTo>
                                  <a:pt x="141272" y="52436"/>
                                  <a:pt x="131029" y="68090"/>
                                  <a:pt x="118918" y="86514"/>
                                </a:cubicBezTo>
                                <a:cubicBezTo>
                                  <a:pt x="106807" y="104938"/>
                                  <a:pt x="92957" y="126003"/>
                                  <a:pt x="88126" y="133347"/>
                                </a:cubicBezTo>
                                <a:cubicBezTo>
                                  <a:pt x="77239" y="149967"/>
                                  <a:pt x="73245" y="156345"/>
                                  <a:pt x="71763" y="159695"/>
                                </a:cubicBezTo>
                                <a:cubicBezTo>
                                  <a:pt x="70732" y="162014"/>
                                  <a:pt x="70088" y="162529"/>
                                  <a:pt x="65708" y="164655"/>
                                </a:cubicBezTo>
                                <a:cubicBezTo>
                                  <a:pt x="60232" y="167360"/>
                                  <a:pt x="5540" y="191776"/>
                                  <a:pt x="3801" y="192291"/>
                                </a:cubicBezTo>
                                <a:cubicBezTo>
                                  <a:pt x="3028" y="192548"/>
                                  <a:pt x="2190" y="192162"/>
                                  <a:pt x="1353" y="191260"/>
                                </a:cubicBezTo>
                                <a:lnTo>
                                  <a:pt x="0" y="189843"/>
                                </a:lnTo>
                                <a:lnTo>
                                  <a:pt x="1804" y="158213"/>
                                </a:lnTo>
                                <a:cubicBezTo>
                                  <a:pt x="4059" y="119239"/>
                                  <a:pt x="4059" y="119175"/>
                                  <a:pt x="5605" y="116598"/>
                                </a:cubicBezTo>
                                <a:cubicBezTo>
                                  <a:pt x="6313" y="115439"/>
                                  <a:pt x="16491" y="101073"/>
                                  <a:pt x="28216" y="84710"/>
                                </a:cubicBezTo>
                                <a:cubicBezTo>
                                  <a:pt x="40004" y="68284"/>
                                  <a:pt x="58364" y="42516"/>
                                  <a:pt x="69058" y="27442"/>
                                </a:cubicBezTo>
                                <a:cubicBezTo>
                                  <a:pt x="79816" y="12303"/>
                                  <a:pt x="88963" y="0"/>
                                  <a:pt x="894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0" name="Shape 630"/>
                        <wps:cNvSpPr/>
                        <wps:spPr>
                          <a:xfrm>
                            <a:off x="68993" y="2426893"/>
                            <a:ext cx="59588" cy="65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88" h="65711">
                                <a:moveTo>
                                  <a:pt x="7934" y="125"/>
                                </a:moveTo>
                                <a:cubicBezTo>
                                  <a:pt x="14740" y="499"/>
                                  <a:pt x="28377" y="2758"/>
                                  <a:pt x="34657" y="4835"/>
                                </a:cubicBezTo>
                                <a:cubicBezTo>
                                  <a:pt x="49667" y="9796"/>
                                  <a:pt x="58299" y="18943"/>
                                  <a:pt x="59072" y="30668"/>
                                </a:cubicBezTo>
                                <a:cubicBezTo>
                                  <a:pt x="59588" y="37625"/>
                                  <a:pt x="59330" y="38140"/>
                                  <a:pt x="54627" y="40524"/>
                                </a:cubicBezTo>
                                <a:cubicBezTo>
                                  <a:pt x="50247" y="42714"/>
                                  <a:pt x="38201" y="48190"/>
                                  <a:pt x="22869" y="54889"/>
                                </a:cubicBezTo>
                                <a:cubicBezTo>
                                  <a:pt x="17329" y="57272"/>
                                  <a:pt x="12626" y="59270"/>
                                  <a:pt x="12433" y="59270"/>
                                </a:cubicBezTo>
                                <a:cubicBezTo>
                                  <a:pt x="12175" y="59270"/>
                                  <a:pt x="451" y="65711"/>
                                  <a:pt x="0" y="64874"/>
                                </a:cubicBezTo>
                                <a:cubicBezTo>
                                  <a:pt x="1481" y="57144"/>
                                  <a:pt x="258" y="55147"/>
                                  <a:pt x="837" y="47223"/>
                                </a:cubicBezTo>
                                <a:cubicBezTo>
                                  <a:pt x="1031" y="45162"/>
                                  <a:pt x="1739" y="33953"/>
                                  <a:pt x="2383" y="22293"/>
                                </a:cubicBezTo>
                                <a:cubicBezTo>
                                  <a:pt x="3028" y="10569"/>
                                  <a:pt x="3736" y="713"/>
                                  <a:pt x="3930" y="455"/>
                                </a:cubicBezTo>
                                <a:cubicBezTo>
                                  <a:pt x="4155" y="84"/>
                                  <a:pt x="5665" y="0"/>
                                  <a:pt x="7934" y="12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1" name="Shape 631"/>
                        <wps:cNvSpPr/>
                        <wps:spPr>
                          <a:xfrm>
                            <a:off x="64741" y="2304179"/>
                            <a:ext cx="142753" cy="192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53" h="192548">
                                <a:moveTo>
                                  <a:pt x="1353" y="191260"/>
                                </a:moveTo>
                                <a:lnTo>
                                  <a:pt x="0" y="189843"/>
                                </a:lnTo>
                                <a:lnTo>
                                  <a:pt x="1804" y="158213"/>
                                </a:lnTo>
                                <a:cubicBezTo>
                                  <a:pt x="4059" y="119239"/>
                                  <a:pt x="4059" y="119175"/>
                                  <a:pt x="5605" y="116598"/>
                                </a:cubicBezTo>
                                <a:cubicBezTo>
                                  <a:pt x="6313" y="115439"/>
                                  <a:pt x="16491" y="101073"/>
                                  <a:pt x="28216" y="84710"/>
                                </a:cubicBezTo>
                                <a:cubicBezTo>
                                  <a:pt x="40004" y="68284"/>
                                  <a:pt x="58364" y="42516"/>
                                  <a:pt x="69058" y="27442"/>
                                </a:cubicBezTo>
                                <a:cubicBezTo>
                                  <a:pt x="79816" y="12303"/>
                                  <a:pt x="88963" y="0"/>
                                  <a:pt x="89414" y="0"/>
                                </a:cubicBezTo>
                                <a:cubicBezTo>
                                  <a:pt x="91797" y="0"/>
                                  <a:pt x="90187" y="2769"/>
                                  <a:pt x="76659" y="22095"/>
                                </a:cubicBezTo>
                                <a:cubicBezTo>
                                  <a:pt x="68800" y="33240"/>
                                  <a:pt x="51020" y="58492"/>
                                  <a:pt x="37170" y="78204"/>
                                </a:cubicBezTo>
                                <a:cubicBezTo>
                                  <a:pt x="23320" y="97981"/>
                                  <a:pt x="12111" y="114214"/>
                                  <a:pt x="12240" y="114343"/>
                                </a:cubicBezTo>
                                <a:cubicBezTo>
                                  <a:pt x="12433" y="114472"/>
                                  <a:pt x="15654" y="114923"/>
                                  <a:pt x="19455" y="115374"/>
                                </a:cubicBezTo>
                                <a:cubicBezTo>
                                  <a:pt x="33112" y="116920"/>
                                  <a:pt x="42130" y="119368"/>
                                  <a:pt x="50762" y="123749"/>
                                </a:cubicBezTo>
                                <a:cubicBezTo>
                                  <a:pt x="54885" y="125939"/>
                                  <a:pt x="57204" y="127614"/>
                                  <a:pt x="61198" y="131544"/>
                                </a:cubicBezTo>
                                <a:cubicBezTo>
                                  <a:pt x="66610" y="136954"/>
                                  <a:pt x="69186" y="141077"/>
                                  <a:pt x="70668" y="146875"/>
                                </a:cubicBezTo>
                                <a:cubicBezTo>
                                  <a:pt x="71054" y="148550"/>
                                  <a:pt x="71634" y="149967"/>
                                  <a:pt x="71892" y="149967"/>
                                </a:cubicBezTo>
                                <a:cubicBezTo>
                                  <a:pt x="72729" y="149967"/>
                                  <a:pt x="76530" y="144427"/>
                                  <a:pt x="108031" y="97401"/>
                                </a:cubicBezTo>
                                <a:cubicBezTo>
                                  <a:pt x="125038" y="72020"/>
                                  <a:pt x="139468" y="50762"/>
                                  <a:pt x="140047" y="50117"/>
                                </a:cubicBezTo>
                                <a:cubicBezTo>
                                  <a:pt x="141529" y="48508"/>
                                  <a:pt x="142753" y="49667"/>
                                  <a:pt x="141722" y="51664"/>
                                </a:cubicBezTo>
                                <a:cubicBezTo>
                                  <a:pt x="141272" y="52436"/>
                                  <a:pt x="131029" y="68090"/>
                                  <a:pt x="118918" y="86514"/>
                                </a:cubicBezTo>
                                <a:cubicBezTo>
                                  <a:pt x="106807" y="104938"/>
                                  <a:pt x="92957" y="126003"/>
                                  <a:pt x="88126" y="133347"/>
                                </a:cubicBezTo>
                                <a:cubicBezTo>
                                  <a:pt x="77239" y="149967"/>
                                  <a:pt x="73245" y="156345"/>
                                  <a:pt x="71763" y="159695"/>
                                </a:cubicBezTo>
                                <a:cubicBezTo>
                                  <a:pt x="70732" y="162014"/>
                                  <a:pt x="70088" y="162529"/>
                                  <a:pt x="65708" y="164655"/>
                                </a:cubicBezTo>
                                <a:cubicBezTo>
                                  <a:pt x="60232" y="167360"/>
                                  <a:pt x="5540" y="191776"/>
                                  <a:pt x="3801" y="192291"/>
                                </a:cubicBezTo>
                                <a:cubicBezTo>
                                  <a:pt x="3028" y="192548"/>
                                  <a:pt x="2190" y="192162"/>
                                  <a:pt x="1353" y="191260"/>
                                </a:cubicBezTo>
                                <a:close/>
                              </a:path>
                            </a:pathLst>
                          </a:custGeom>
                          <a:ln w="3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2" name="Shape 632"/>
                        <wps:cNvSpPr/>
                        <wps:spPr>
                          <a:xfrm>
                            <a:off x="68993" y="2425866"/>
                            <a:ext cx="59588" cy="66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88" h="66738">
                                <a:moveTo>
                                  <a:pt x="22869" y="55916"/>
                                </a:moveTo>
                                <a:cubicBezTo>
                                  <a:pt x="38201" y="49216"/>
                                  <a:pt x="50247" y="43741"/>
                                  <a:pt x="54627" y="41551"/>
                                </a:cubicBezTo>
                                <a:cubicBezTo>
                                  <a:pt x="59330" y="39167"/>
                                  <a:pt x="59588" y="38652"/>
                                  <a:pt x="59072" y="31694"/>
                                </a:cubicBezTo>
                                <a:cubicBezTo>
                                  <a:pt x="58299" y="19970"/>
                                  <a:pt x="49667" y="10823"/>
                                  <a:pt x="34657" y="5862"/>
                                </a:cubicBezTo>
                                <a:cubicBezTo>
                                  <a:pt x="26283" y="3092"/>
                                  <a:pt x="4831" y="0"/>
                                  <a:pt x="3930" y="1482"/>
                                </a:cubicBezTo>
                                <a:cubicBezTo>
                                  <a:pt x="3736" y="1739"/>
                                  <a:pt x="3028" y="11595"/>
                                  <a:pt x="2383" y="23320"/>
                                </a:cubicBezTo>
                                <a:cubicBezTo>
                                  <a:pt x="1739" y="34980"/>
                                  <a:pt x="1031" y="46189"/>
                                  <a:pt x="837" y="48250"/>
                                </a:cubicBezTo>
                                <a:cubicBezTo>
                                  <a:pt x="258" y="56174"/>
                                  <a:pt x="1481" y="58170"/>
                                  <a:pt x="0" y="65901"/>
                                </a:cubicBezTo>
                                <a:cubicBezTo>
                                  <a:pt x="451" y="66738"/>
                                  <a:pt x="12175" y="60296"/>
                                  <a:pt x="12433" y="60296"/>
                                </a:cubicBezTo>
                                <a:cubicBezTo>
                                  <a:pt x="12626" y="60296"/>
                                  <a:pt x="17329" y="58299"/>
                                  <a:pt x="22869" y="55916"/>
                                </a:cubicBezTo>
                                <a:close/>
                              </a:path>
                            </a:pathLst>
                          </a:custGeom>
                          <a:ln w="3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3" name="Shape 633"/>
                        <wps:cNvSpPr/>
                        <wps:spPr>
                          <a:xfrm>
                            <a:off x="92120" y="2310621"/>
                            <a:ext cx="77625" cy="11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625" h="111445">
                                <a:moveTo>
                                  <a:pt x="0" y="111445"/>
                                </a:moveTo>
                                <a:lnTo>
                                  <a:pt x="77625" y="0"/>
                                </a:lnTo>
                              </a:path>
                            </a:pathLst>
                          </a:custGeom>
                          <a:ln w="5021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4" name="Shape 634"/>
                        <wps:cNvSpPr/>
                        <wps:spPr>
                          <a:xfrm>
                            <a:off x="113442" y="2320735"/>
                            <a:ext cx="74083" cy="10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83" h="109061">
                                <a:moveTo>
                                  <a:pt x="0" y="109061"/>
                                </a:moveTo>
                                <a:lnTo>
                                  <a:pt x="74083" y="0"/>
                                </a:lnTo>
                              </a:path>
                            </a:pathLst>
                          </a:custGeom>
                          <a:ln w="5021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5" name="Shape 635"/>
                        <wps:cNvSpPr/>
                        <wps:spPr>
                          <a:xfrm>
                            <a:off x="127679" y="2339093"/>
                            <a:ext cx="70539" cy="102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9" h="102556">
                                <a:moveTo>
                                  <a:pt x="0" y="102556"/>
                                </a:moveTo>
                                <a:lnTo>
                                  <a:pt x="69315" y="2385"/>
                                </a:lnTo>
                                <a:lnTo>
                                  <a:pt x="70539" y="0"/>
                                </a:lnTo>
                              </a:path>
                            </a:pathLst>
                          </a:custGeom>
                          <a:ln w="502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6" name="Shape 636"/>
                        <wps:cNvSpPr/>
                        <wps:spPr>
                          <a:xfrm>
                            <a:off x="77625" y="2308881"/>
                            <a:ext cx="83552" cy="111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552" h="111446">
                                <a:moveTo>
                                  <a:pt x="76272" y="64"/>
                                </a:moveTo>
                                <a:cubicBezTo>
                                  <a:pt x="77367" y="0"/>
                                  <a:pt x="81619" y="3349"/>
                                  <a:pt x="82392" y="4832"/>
                                </a:cubicBezTo>
                                <a:cubicBezTo>
                                  <a:pt x="83552" y="7086"/>
                                  <a:pt x="83423" y="8698"/>
                                  <a:pt x="81877" y="12304"/>
                                </a:cubicBezTo>
                                <a:cubicBezTo>
                                  <a:pt x="80331" y="15847"/>
                                  <a:pt x="13850" y="111446"/>
                                  <a:pt x="12948" y="111381"/>
                                </a:cubicBezTo>
                                <a:cubicBezTo>
                                  <a:pt x="12626" y="111381"/>
                                  <a:pt x="9727" y="110930"/>
                                  <a:pt x="6442" y="110479"/>
                                </a:cubicBezTo>
                                <a:cubicBezTo>
                                  <a:pt x="3221" y="109964"/>
                                  <a:pt x="451" y="109448"/>
                                  <a:pt x="322" y="109384"/>
                                </a:cubicBezTo>
                                <a:cubicBezTo>
                                  <a:pt x="0" y="109126"/>
                                  <a:pt x="17458" y="83810"/>
                                  <a:pt x="46382" y="42711"/>
                                </a:cubicBezTo>
                                <a:cubicBezTo>
                                  <a:pt x="59523" y="23964"/>
                                  <a:pt x="71505" y="6700"/>
                                  <a:pt x="73051" y="4316"/>
                                </a:cubicBezTo>
                                <a:cubicBezTo>
                                  <a:pt x="74597" y="1997"/>
                                  <a:pt x="76015" y="64"/>
                                  <a:pt x="76272" y="64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7" name="Shape 637"/>
                        <wps:cNvSpPr/>
                        <wps:spPr>
                          <a:xfrm>
                            <a:off x="95083" y="2319011"/>
                            <a:ext cx="88191" cy="107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91" h="107242">
                                <a:moveTo>
                                  <a:pt x="79855" y="33"/>
                                </a:moveTo>
                                <a:cubicBezTo>
                                  <a:pt x="82328" y="65"/>
                                  <a:pt x="84454" y="951"/>
                                  <a:pt x="86194" y="2691"/>
                                </a:cubicBezTo>
                                <a:lnTo>
                                  <a:pt x="88191" y="4687"/>
                                </a:lnTo>
                                <a:lnTo>
                                  <a:pt x="53403" y="55965"/>
                                </a:lnTo>
                                <a:cubicBezTo>
                                  <a:pt x="32274" y="87144"/>
                                  <a:pt x="18295" y="107242"/>
                                  <a:pt x="17780" y="107178"/>
                                </a:cubicBezTo>
                                <a:cubicBezTo>
                                  <a:pt x="17264" y="107178"/>
                                  <a:pt x="15267" y="106469"/>
                                  <a:pt x="13399" y="105696"/>
                                </a:cubicBezTo>
                                <a:cubicBezTo>
                                  <a:pt x="11467" y="104859"/>
                                  <a:pt x="7666" y="103699"/>
                                  <a:pt x="4960" y="102991"/>
                                </a:cubicBezTo>
                                <a:lnTo>
                                  <a:pt x="0" y="101831"/>
                                </a:lnTo>
                                <a:lnTo>
                                  <a:pt x="1739" y="99383"/>
                                </a:lnTo>
                                <a:cubicBezTo>
                                  <a:pt x="2706" y="98030"/>
                                  <a:pt x="17973" y="76128"/>
                                  <a:pt x="35688" y="50683"/>
                                </a:cubicBezTo>
                                <a:lnTo>
                                  <a:pt x="67898" y="4429"/>
                                </a:lnTo>
                                <a:lnTo>
                                  <a:pt x="71440" y="2496"/>
                                </a:lnTo>
                                <a:cubicBezTo>
                                  <a:pt x="74565" y="821"/>
                                  <a:pt x="77383" y="0"/>
                                  <a:pt x="79855" y="33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8" name="Shape 638"/>
                        <wps:cNvSpPr/>
                        <wps:spPr>
                          <a:xfrm>
                            <a:off x="117050" y="2326210"/>
                            <a:ext cx="76465" cy="11131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65" h="111317">
                                <a:moveTo>
                                  <a:pt x="68478" y="579"/>
                                </a:moveTo>
                                <a:cubicBezTo>
                                  <a:pt x="68864" y="0"/>
                                  <a:pt x="71892" y="2771"/>
                                  <a:pt x="73825" y="5604"/>
                                </a:cubicBezTo>
                                <a:cubicBezTo>
                                  <a:pt x="75693" y="8310"/>
                                  <a:pt x="76079" y="9470"/>
                                  <a:pt x="76272" y="12626"/>
                                </a:cubicBezTo>
                                <a:cubicBezTo>
                                  <a:pt x="76465" y="14945"/>
                                  <a:pt x="76272" y="16878"/>
                                  <a:pt x="75757" y="17780"/>
                                </a:cubicBezTo>
                                <a:cubicBezTo>
                                  <a:pt x="74727" y="19712"/>
                                  <a:pt x="13013" y="108998"/>
                                  <a:pt x="11853" y="110286"/>
                                </a:cubicBezTo>
                                <a:cubicBezTo>
                                  <a:pt x="10887" y="111317"/>
                                  <a:pt x="10694" y="111188"/>
                                  <a:pt x="7924" y="108353"/>
                                </a:cubicBezTo>
                                <a:cubicBezTo>
                                  <a:pt x="6313" y="106678"/>
                                  <a:pt x="3801" y="104617"/>
                                  <a:pt x="2383" y="103780"/>
                                </a:cubicBezTo>
                                <a:cubicBezTo>
                                  <a:pt x="966" y="102942"/>
                                  <a:pt x="0" y="101976"/>
                                  <a:pt x="129" y="101525"/>
                                </a:cubicBezTo>
                                <a:cubicBezTo>
                                  <a:pt x="322" y="101074"/>
                                  <a:pt x="65515" y="4702"/>
                                  <a:pt x="68478" y="579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9" name="Shape 639"/>
                        <wps:cNvSpPr/>
                        <wps:spPr>
                          <a:xfrm>
                            <a:off x="130642" y="2346244"/>
                            <a:ext cx="72858" cy="1080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58" h="108031">
                                <a:moveTo>
                                  <a:pt x="65965" y="0"/>
                                </a:moveTo>
                                <a:cubicBezTo>
                                  <a:pt x="68607" y="0"/>
                                  <a:pt x="72858" y="4832"/>
                                  <a:pt x="72858" y="7795"/>
                                </a:cubicBezTo>
                                <a:cubicBezTo>
                                  <a:pt x="72858" y="8826"/>
                                  <a:pt x="68414" y="15912"/>
                                  <a:pt x="59459" y="29118"/>
                                </a:cubicBezTo>
                                <a:cubicBezTo>
                                  <a:pt x="52115" y="40005"/>
                                  <a:pt x="37685" y="61328"/>
                                  <a:pt x="27507" y="76466"/>
                                </a:cubicBezTo>
                                <a:cubicBezTo>
                                  <a:pt x="6893" y="106936"/>
                                  <a:pt x="6120" y="108031"/>
                                  <a:pt x="5669" y="106743"/>
                                </a:cubicBezTo>
                                <a:cubicBezTo>
                                  <a:pt x="5540" y="106228"/>
                                  <a:pt x="4960" y="104489"/>
                                  <a:pt x="4445" y="102813"/>
                                </a:cubicBezTo>
                                <a:cubicBezTo>
                                  <a:pt x="3930" y="101139"/>
                                  <a:pt x="2706" y="98562"/>
                                  <a:pt x="1740" y="97016"/>
                                </a:cubicBezTo>
                                <a:lnTo>
                                  <a:pt x="0" y="94246"/>
                                </a:lnTo>
                                <a:lnTo>
                                  <a:pt x="32596" y="47155"/>
                                </a:lnTo>
                                <a:cubicBezTo>
                                  <a:pt x="50570" y="21194"/>
                                  <a:pt x="65579" y="0"/>
                                  <a:pt x="6596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0" name="Shape 640"/>
                        <wps:cNvSpPr/>
                        <wps:spPr>
                          <a:xfrm>
                            <a:off x="68864" y="2462585"/>
                            <a:ext cx="28409" cy="16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09" h="16749">
                                <a:moveTo>
                                  <a:pt x="0" y="708"/>
                                </a:moveTo>
                                <a:cubicBezTo>
                                  <a:pt x="15525" y="0"/>
                                  <a:pt x="24737" y="5605"/>
                                  <a:pt x="28409" y="16749"/>
                                </a:cubicBezTo>
                              </a:path>
                            </a:pathLst>
                          </a:custGeom>
                          <a:ln w="4017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1" name="Shape 641"/>
                        <wps:cNvSpPr/>
                        <wps:spPr>
                          <a:xfrm>
                            <a:off x="69057" y="2465291"/>
                            <a:ext cx="26347" cy="26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47" h="26476">
                                <a:moveTo>
                                  <a:pt x="1933" y="64"/>
                                </a:moveTo>
                                <a:cubicBezTo>
                                  <a:pt x="2448" y="0"/>
                                  <a:pt x="5540" y="129"/>
                                  <a:pt x="6828" y="257"/>
                                </a:cubicBezTo>
                                <a:cubicBezTo>
                                  <a:pt x="9405" y="515"/>
                                  <a:pt x="12240" y="1159"/>
                                  <a:pt x="14172" y="1868"/>
                                </a:cubicBezTo>
                                <a:cubicBezTo>
                                  <a:pt x="15461" y="2319"/>
                                  <a:pt x="17329" y="3285"/>
                                  <a:pt x="18359" y="3994"/>
                                </a:cubicBezTo>
                                <a:cubicBezTo>
                                  <a:pt x="19583" y="4767"/>
                                  <a:pt x="20356" y="5411"/>
                                  <a:pt x="21452" y="6571"/>
                                </a:cubicBezTo>
                                <a:cubicBezTo>
                                  <a:pt x="22998" y="8117"/>
                                  <a:pt x="24028" y="9598"/>
                                  <a:pt x="25059" y="11660"/>
                                </a:cubicBezTo>
                                <a:cubicBezTo>
                                  <a:pt x="25574" y="12755"/>
                                  <a:pt x="26347" y="14752"/>
                                  <a:pt x="26283" y="14816"/>
                                </a:cubicBezTo>
                                <a:cubicBezTo>
                                  <a:pt x="26154" y="14945"/>
                                  <a:pt x="15332" y="19583"/>
                                  <a:pt x="13657" y="20227"/>
                                </a:cubicBezTo>
                                <a:cubicBezTo>
                                  <a:pt x="12948" y="20485"/>
                                  <a:pt x="12046" y="20872"/>
                                  <a:pt x="11660" y="21065"/>
                                </a:cubicBezTo>
                                <a:cubicBezTo>
                                  <a:pt x="3672" y="25123"/>
                                  <a:pt x="1417" y="26219"/>
                                  <a:pt x="322" y="26412"/>
                                </a:cubicBezTo>
                                <a:lnTo>
                                  <a:pt x="0" y="26476"/>
                                </a:lnTo>
                                <a:lnTo>
                                  <a:pt x="193" y="25252"/>
                                </a:lnTo>
                                <a:cubicBezTo>
                                  <a:pt x="644" y="22611"/>
                                  <a:pt x="709" y="22225"/>
                                  <a:pt x="773" y="15911"/>
                                </a:cubicBezTo>
                                <a:cubicBezTo>
                                  <a:pt x="837" y="10694"/>
                                  <a:pt x="837" y="9470"/>
                                  <a:pt x="1031" y="6635"/>
                                </a:cubicBezTo>
                                <a:cubicBezTo>
                                  <a:pt x="1160" y="4831"/>
                                  <a:pt x="1288" y="2641"/>
                                  <a:pt x="1353" y="1739"/>
                                </a:cubicBezTo>
                                <a:lnTo>
                                  <a:pt x="1482" y="129"/>
                                </a:lnTo>
                                <a:lnTo>
                                  <a:pt x="1933" y="64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2" name="Shape 642"/>
                        <wps:cNvSpPr/>
                        <wps:spPr>
                          <a:xfrm>
                            <a:off x="70797" y="2427284"/>
                            <a:ext cx="58106" cy="51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6" h="51342">
                                <a:moveTo>
                                  <a:pt x="2512" y="0"/>
                                </a:moveTo>
                                <a:lnTo>
                                  <a:pt x="7923" y="322"/>
                                </a:lnTo>
                                <a:cubicBezTo>
                                  <a:pt x="13270" y="580"/>
                                  <a:pt x="23642" y="2255"/>
                                  <a:pt x="29311" y="3736"/>
                                </a:cubicBezTo>
                                <a:cubicBezTo>
                                  <a:pt x="40842" y="6700"/>
                                  <a:pt x="50440" y="13334"/>
                                  <a:pt x="54305" y="20936"/>
                                </a:cubicBezTo>
                                <a:cubicBezTo>
                                  <a:pt x="57140" y="26412"/>
                                  <a:pt x="58106" y="35495"/>
                                  <a:pt x="56109" y="37621"/>
                                </a:cubicBezTo>
                                <a:cubicBezTo>
                                  <a:pt x="55207" y="38652"/>
                                  <a:pt x="50505" y="41035"/>
                                  <a:pt x="38651" y="46382"/>
                                </a:cubicBezTo>
                                <a:cubicBezTo>
                                  <a:pt x="27636" y="51342"/>
                                  <a:pt x="28602" y="51149"/>
                                  <a:pt x="27443" y="48572"/>
                                </a:cubicBezTo>
                                <a:cubicBezTo>
                                  <a:pt x="23642" y="40005"/>
                                  <a:pt x="15525" y="34851"/>
                                  <a:pt x="4380" y="34013"/>
                                </a:cubicBezTo>
                                <a:lnTo>
                                  <a:pt x="0" y="33691"/>
                                </a:lnTo>
                                <a:lnTo>
                                  <a:pt x="258" y="30277"/>
                                </a:lnTo>
                                <a:cubicBezTo>
                                  <a:pt x="386" y="28409"/>
                                  <a:pt x="837" y="21516"/>
                                  <a:pt x="1224" y="15074"/>
                                </a:cubicBezTo>
                                <a:cubicBezTo>
                                  <a:pt x="1675" y="8568"/>
                                  <a:pt x="2061" y="2512"/>
                                  <a:pt x="2255" y="1610"/>
                                </a:cubicBezTo>
                                <a:lnTo>
                                  <a:pt x="251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C6A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3" name="Shape 643"/>
                        <wps:cNvSpPr/>
                        <wps:spPr>
                          <a:xfrm>
                            <a:off x="70797" y="2427284"/>
                            <a:ext cx="58106" cy="51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6" h="51342">
                                <a:moveTo>
                                  <a:pt x="27443" y="48572"/>
                                </a:moveTo>
                                <a:cubicBezTo>
                                  <a:pt x="23642" y="40005"/>
                                  <a:pt x="15525" y="34851"/>
                                  <a:pt x="4380" y="34013"/>
                                </a:cubicBezTo>
                                <a:lnTo>
                                  <a:pt x="0" y="33691"/>
                                </a:lnTo>
                                <a:lnTo>
                                  <a:pt x="258" y="30277"/>
                                </a:lnTo>
                                <a:cubicBezTo>
                                  <a:pt x="386" y="28409"/>
                                  <a:pt x="837" y="21516"/>
                                  <a:pt x="1224" y="15074"/>
                                </a:cubicBezTo>
                                <a:cubicBezTo>
                                  <a:pt x="1675" y="8568"/>
                                  <a:pt x="2061" y="2512"/>
                                  <a:pt x="2255" y="1610"/>
                                </a:cubicBezTo>
                                <a:lnTo>
                                  <a:pt x="2512" y="0"/>
                                </a:lnTo>
                                <a:lnTo>
                                  <a:pt x="7923" y="322"/>
                                </a:lnTo>
                                <a:cubicBezTo>
                                  <a:pt x="13270" y="580"/>
                                  <a:pt x="23642" y="2255"/>
                                  <a:pt x="29311" y="3736"/>
                                </a:cubicBezTo>
                                <a:cubicBezTo>
                                  <a:pt x="40842" y="6700"/>
                                  <a:pt x="50440" y="13334"/>
                                  <a:pt x="54305" y="20936"/>
                                </a:cubicBezTo>
                                <a:cubicBezTo>
                                  <a:pt x="57140" y="26412"/>
                                  <a:pt x="58106" y="35495"/>
                                  <a:pt x="56109" y="37621"/>
                                </a:cubicBezTo>
                                <a:cubicBezTo>
                                  <a:pt x="55207" y="38652"/>
                                  <a:pt x="50505" y="41035"/>
                                  <a:pt x="38651" y="46382"/>
                                </a:cubicBezTo>
                                <a:cubicBezTo>
                                  <a:pt x="27636" y="51342"/>
                                  <a:pt x="28602" y="51149"/>
                                  <a:pt x="27443" y="48572"/>
                                </a:cubicBezTo>
                                <a:close/>
                              </a:path>
                            </a:pathLst>
                          </a:custGeom>
                          <a:ln w="3" cap="rnd">
                            <a:round/>
                          </a:ln>
                        </wps:spPr>
                        <wps:style>
                          <a:lnRef idx="1">
                            <a:srgbClr val="695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4" name="Rectangle 644"/>
                        <wps:cNvSpPr/>
                        <wps:spPr>
                          <a:xfrm>
                            <a:off x="222443" y="2462932"/>
                            <a:ext cx="867588" cy="179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5E1797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B25900"/>
                                  <w:w w:val="116"/>
                                  <w:sz w:val="22"/>
                                </w:rPr>
                                <w:t>Exercice6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5" name="Shape 645"/>
                        <wps:cNvSpPr/>
                        <wps:spPr>
                          <a:xfrm>
                            <a:off x="114899" y="2607655"/>
                            <a:ext cx="0" cy="61462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146236">
                                <a:moveTo>
                                  <a:pt x="0" y="0"/>
                                </a:moveTo>
                                <a:lnTo>
                                  <a:pt x="0" y="6146236"/>
                                </a:lnTo>
                              </a:path>
                            </a:pathLst>
                          </a:custGeom>
                          <a:ln w="1897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DB54DC" id="Group 6307" o:spid="_x0000_s1026" style="width:482.45pt;height:689.9pt;mso-position-horizontal-relative:char;mso-position-vertical-relative:line" coordsize="79617,8802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">
                <v:shape id="Shape 7000" o:spid="_x0000_s1027" style="position:absolute;left:4140;top:466;width:53281;height:20491;visibility:visible;mso-wrap-style:square;v-text-anchor:top" coordsize="5328071,2049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" path="m,l5328071,r,2049091l,2049091,,e" fillcolor="#b2b2b2" stroked="f" strokeweight="0">
                  <v:fill opacity="32639f"/>
                  <v:stroke miterlimit="83231f" joinstyle="miter"/>
                  <v:path arrowok="t" textboxrect="0,0,5328071,2049091"/>
                </v:shape>
                <v:shape id="Shape 7001" o:spid="_x0000_s1028" style="position:absolute;left:3673;width:53281;height:20490;visibility:visible;mso-wrap-style:square;v-text-anchor:top" coordsize="5328071,20490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" path="m,l5328071,r,2049091l,2049091,,e" fillcolor="#e5e5ff" stroked="f" strokeweight="0">
                  <v:stroke miterlimit="83231f" joinstyle="miter"/>
                  <v:path arrowok="t" textboxrect="0,0,5328071,2049091"/>
                </v:shape>
                <v:rect id="Rectangle 544" o:spid="_x0000_s1029" style="position:absolute;left:7826;top:3504;width:1696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" filled="f" stroked="f">
                  <v:textbox inset="0,0,0,0">
                    <w:txbxContent>
                      <w:p w14:paraId="36445B94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>—</w:t>
                        </w:r>
                      </w:p>
                    </w:txbxContent>
                  </v:textbox>
                </v:rect>
                <v:rect id="Rectangle 545" o:spid="_x0000_s1030" style="position:absolute;left:9793;top:3504;width:62456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VoL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" filled="f" stroked="f">
                  <v:textbox inset="0,0,0,0">
                    <w:txbxContent>
                      <w:p w14:paraId="1E3B7297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>Leplussouvent,pourseconnecteràunserveur,l’utilisateurnedonnepasl’adresse</w:t>
                        </w:r>
                      </w:p>
                    </w:txbxContent>
                  </v:textbox>
                </v:rect>
                <v:rect id="Rectangle 546" o:spid="_x0000_s1031" style="position:absolute;left:9794;top:5225;width:23062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8R8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h4j+F6JhwBOb8AAAD//wMAUEsBAi0AFAAGAAgAAAAhANvh9svuAAAAhQEAABMAAAAAAAAA&#10;AAAAAAAAAAAAAFtDb250ZW50X1R5cGVzXS54bWxQSwECLQAUAAYACAAAACEAWvQsW78AAAAVAQAA&#10;CwAAAAAAAAAAAAAAAAAfAQAAX3JlbHMvLnJlbHNQSwECLQAUAAYACAAAACEAonvEfMYAAADcAAAA&#10;DwAAAAAAAAAAAAAAAAAHAgAAZHJzL2Rvd25yZXYueG1sUEsFBgAAAAADAAMAtwAAAPoCAAAAAA==&#10;" filled="f" stroked="f">
                  <v:textbox inset="0,0,0,0">
                    <w:txbxContent>
                      <w:p w14:paraId="675F64F5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>IP,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mais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le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nom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de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domaine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ou</w:t>
                        </w:r>
                      </w:p>
                    </w:txbxContent>
                  </v:textbox>
                </v:rect>
                <v:rect id="Rectangle 547" o:spid="_x0000_s1032" style="position:absolute;left:27382;top:5228;width:3483;height:1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" filled="f" stroked="f">
                  <v:textbox inset="0,0,0,0">
                    <w:txbxContent>
                      <w:p w14:paraId="0CE8A5E2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9"/>
                          </w:rPr>
                          <w:t>URL</w:t>
                        </w:r>
                      </w:p>
                    </w:txbxContent>
                  </v:textbox>
                </v:rect>
                <v:rect id="Rectangle 548" o:spid="_x0000_s1033" style="position:absolute;left:30248;top:5225;width:593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" filled="f" stroked="f">
                  <v:textbox inset="0,0,0,0">
                    <w:txbxContent>
                      <w:p w14:paraId="6333C344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</w:rPr>
                          <w:t>(</w:t>
                        </w:r>
                      </w:p>
                    </w:txbxContent>
                  </v:textbox>
                </v:rect>
                <v:rect id="Rectangle 549" o:spid="_x0000_s1034" style="position:absolute;left:30694;top:5212;width:19554;height:1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FAO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" filled="f" stroked="f">
                  <v:textbox inset="0,0,0,0">
                    <w:txbxContent>
                      <w:p w14:paraId="76779914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10"/>
                          </w:rPr>
                          <w:t>Uniform</w:t>
                        </w:r>
                        <w:r>
                          <w:rPr>
                            <w:i/>
                            <w:spacing w:val="-6"/>
                            <w:w w:val="110"/>
                          </w:rPr>
                          <w:t xml:space="preserve"> </w:t>
                        </w:r>
                        <w:r>
                          <w:rPr>
                            <w:i/>
                            <w:w w:val="110"/>
                          </w:rPr>
                          <w:t>Resource</w:t>
                        </w:r>
                        <w:r>
                          <w:rPr>
                            <w:i/>
                            <w:spacing w:val="-6"/>
                            <w:w w:val="110"/>
                          </w:rPr>
                          <w:t xml:space="preserve"> </w:t>
                        </w:r>
                        <w:r>
                          <w:rPr>
                            <w:i/>
                            <w:w w:val="110"/>
                          </w:rPr>
                          <w:t>Locator</w:t>
                        </w:r>
                      </w:p>
                    </w:txbxContent>
                  </v:textbox>
                </v:rect>
                <v:rect id="Rectangle 6279" o:spid="_x0000_s1035" style="position:absolute;left:45702;top:5225;width:594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" filled="f" stroked="f">
                  <v:textbox inset="0,0,0,0">
                    <w:txbxContent>
                      <w:p w14:paraId="4465AB35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</w:rPr>
                          <w:t>)</w:t>
                        </w:r>
                      </w:p>
                    </w:txbxContent>
                  </v:textbox>
                </v:rect>
                <v:rect id="Rectangle 6281" o:spid="_x0000_s1036" style="position:absolute;left:46148;top:5225;width:13033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" filled="f" stroked="f">
                  <v:textbox inset="0,0,0,0">
                    <w:txbxContent>
                      <w:p w14:paraId="5DD5A348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>,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couramment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3"/>
                          </w:rPr>
                          <w:t>ap</w:t>
                        </w:r>
                        <w:proofErr w:type="spellEnd"/>
                      </w:p>
                    </w:txbxContent>
                  </v:textbox>
                </v:rect>
                <v:rect id="Rectangle 6280" o:spid="_x0000_s1037" style="position:absolute;left:55946;top:5225;width:665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" filled="f" stroked="f">
                  <v:textbox inset="0,0,0,0">
                    <w:txbxContent>
                      <w:p w14:paraId="78121A2D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8"/>
                          </w:rPr>
                          <w:t>-</w:t>
                        </w:r>
                      </w:p>
                    </w:txbxContent>
                  </v:textbox>
                </v:rect>
                <v:rect id="Rectangle 551" o:spid="_x0000_s1038" style="position:absolute;left:9794;top:6946;width:52795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" filled="f" stroked="f">
                  <v:textbox inset="0,0,0,0">
                    <w:txbxContent>
                      <w:p w14:paraId="683B0AEE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w w:val="109"/>
                          </w:rPr>
                          <w:t>pelée</w:t>
                        </w:r>
                        <w:proofErr w:type="gramEnd"/>
                        <w:r>
                          <w:rPr>
                            <w:w w:val="109"/>
                          </w:rPr>
                          <w:t xml:space="preserve"> adresse web , par exemple www.math93.com ou www.google.fr.</w:t>
                        </w:r>
                      </w:p>
                    </w:txbxContent>
                  </v:textbox>
                </v:rect>
                <v:rect id="Rectangle 552" o:spid="_x0000_s1039" style="position:absolute;left:7826;top:9154;width:1696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" filled="f" stroked="f">
                  <v:textbox inset="0,0,0,0">
                    <w:txbxContent>
                      <w:p w14:paraId="17400DC5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>—</w:t>
                        </w:r>
                      </w:p>
                    </w:txbxContent>
                  </v:textbox>
                </v:rect>
                <v:rect id="Rectangle 553" o:spid="_x0000_s1040" style="position:absolute;left:9793;top:9154;width:62050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1fE5xQAAANwAAAAPAAAAZHJzL2Rvd25yZXYueG1sRI9Pi8Iw&#10;FMTvC36H8ARva6ri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A31fE5xQAAANwAAAAP&#10;AAAAAAAAAAAAAAAAAAcCAABkcnMvZG93bnJldi54bWxQSwUGAAAAAAMAAwC3AAAA+QIAAAAA&#10;" filled="f" stroked="f">
                  <v:textbox inset="0,0,0,0">
                    <w:txbxContent>
                      <w:p w14:paraId="7D3130FB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>Ce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nom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de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domaine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est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ensuite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converti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en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adresse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IP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par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l’ordinateur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de</w:t>
                        </w:r>
                        <w:r>
                          <w:rPr>
                            <w:spacing w:val="18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l’</w:t>
                        </w:r>
                        <w:proofErr w:type="spellStart"/>
                        <w:r>
                          <w:rPr>
                            <w:w w:val="113"/>
                          </w:rPr>
                          <w:t>uti</w:t>
                        </w:r>
                        <w:proofErr w:type="spellEnd"/>
                        <w:r>
                          <w:rPr>
                            <w:w w:val="113"/>
                          </w:rPr>
                          <w:t>-</w:t>
                        </w:r>
                      </w:p>
                    </w:txbxContent>
                  </v:textbox>
                </v:rect>
                <v:rect id="Rectangle 554" o:spid="_x0000_s1041" style="position:absolute;left:9794;top:10875;width:45017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" filled="f" stroked="f">
                  <v:textbox inset="0,0,0,0">
                    <w:txbxContent>
                      <w:p w14:paraId="6C9BF81F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w w:val="112"/>
                          </w:rPr>
                          <w:t>lisateur</w:t>
                        </w:r>
                        <w:proofErr w:type="spellEnd"/>
                        <w:proofErr w:type="gramEnd"/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en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faisant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appel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au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système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de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noms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de</w:t>
                        </w:r>
                        <w:r>
                          <w:rPr>
                            <w:spacing w:val="18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domaine</w:t>
                        </w:r>
                      </w:p>
                    </w:txbxContent>
                  </v:textbox>
                </v:rect>
                <v:rect id="Rectangle 555" o:spid="_x0000_s1042" style="position:absolute;left:44416;top:10878;width:3521;height:1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" filled="f" stroked="f">
                  <v:textbox inset="0,0,0,0">
                    <w:txbxContent>
                      <w:p w14:paraId="7EB6A80C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2"/>
                          </w:rPr>
                          <w:t>DNS</w:t>
                        </w:r>
                      </w:p>
                    </w:txbxContent>
                  </v:textbox>
                </v:rect>
                <v:rect id="Rectangle 556" o:spid="_x0000_s1043" style="position:absolute;left:47465;top:10875;width:593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lKh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hyP4nAlHQM7fAAAA//8DAFBLAQItABQABgAIAAAAIQDb4fbL7gAAAIUBAAATAAAAAAAAAAAA&#10;AAAAAAAAAABbQ29udGVudF9UeXBlc10ueG1sUEsBAi0AFAAGAAgAAAAhAFr0LFu/AAAAFQEAAAsA&#10;AAAAAAAAAAAAAAAAHwEAAF9yZWxzLy5yZWxzUEsBAi0AFAAGAAgAAAAhACeiUqHEAAAA3AAAAA8A&#10;AAAAAAAAAAAAAAAABwIAAGRycy9kb3ducmV2LnhtbFBLBQYAAAAAAwADALcAAAD4AgAAAAA=&#10;" filled="f" stroked="f">
                  <v:textbox inset="0,0,0,0">
                    <w:txbxContent>
                      <w:p w14:paraId="5076130F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</w:rPr>
                          <w:t>(</w:t>
                        </w:r>
                      </w:p>
                    </w:txbxContent>
                  </v:textbox>
                </v:rect>
                <v:rect id="Rectangle 557" o:spid="_x0000_s1044" style="position:absolute;left:47911;top:10862;width:11353;height:1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7vc6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" filled="f" stroked="f">
                  <v:textbox inset="0,0,0,0">
                    <w:txbxContent>
                      <w:p w14:paraId="31AA1834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15"/>
                          </w:rPr>
                          <w:t>Domain</w:t>
                        </w:r>
                        <w:r>
                          <w:rPr>
                            <w:i/>
                            <w:spacing w:val="18"/>
                            <w:w w:val="115"/>
                          </w:rPr>
                          <w:t xml:space="preserve"> </w:t>
                        </w:r>
                        <w:r>
                          <w:rPr>
                            <w:i/>
                            <w:w w:val="115"/>
                          </w:rPr>
                          <w:t>Name</w:t>
                        </w:r>
                      </w:p>
                    </w:txbxContent>
                  </v:textbox>
                </v:rect>
                <v:rect id="Rectangle 558" o:spid="_x0000_s1045" style="position:absolute;left:9794;top:12583;width:5791;height:1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" filled="f" stroked="f">
                  <v:textbox inset="0,0,0,0">
                    <w:txbxContent>
                      <w:p w14:paraId="7C312482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w w:val="106"/>
                          </w:rPr>
                          <w:t>System)</w:t>
                        </w:r>
                      </w:p>
                    </w:txbxContent>
                  </v:textbox>
                </v:rect>
                <v:rect id="Rectangle 559" o:spid="_x0000_s1046" style="position:absolute;left:14148;top:12596;width:449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cbT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" filled="f" stroked="f">
                  <v:textbox inset="0,0,0,0">
                    <w:txbxContent>
                      <w:p w14:paraId="6CD6F1FB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>.</w:t>
                        </w:r>
                      </w:p>
                    </w:txbxContent>
                  </v:textbox>
                </v:rect>
                <v:rect id="Rectangle 560" o:spid="_x0000_s1047" style="position:absolute;left:9794;top:14560;width:1834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" filled="f" stroked="f">
                  <v:textbox inset="0,0,0,0">
                    <w:txbxContent>
                      <w:p w14:paraId="716921B6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8"/>
                          </w:rPr>
                          <w:t>Le</w:t>
                        </w:r>
                      </w:p>
                    </w:txbxContent>
                  </v:textbox>
                </v:rect>
                <v:rect id="Rectangle 561" o:spid="_x0000_s1048" style="position:absolute;left:11456;top:14563;width:3521;height:1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JwBo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haAC/Z8IRkPMPAAAA//8DAFBLAQItABQABgAIAAAAIQDb4fbL7gAAAIUBAAATAAAAAAAAAAAA&#10;AAAAAAAAAABbQ29udGVudF9UeXBlc10ueG1sUEsBAi0AFAAGAAgAAAAhAFr0LFu/AAAAFQEAAAsA&#10;AAAAAAAAAAAAAAAAHwEAAF9yZWxzLy5yZWxzUEsBAi0AFAAGAAgAAAAhAGYnAGjEAAAA3AAAAA8A&#10;AAAAAAAAAAAAAAAABwIAAGRycy9kb3ducmV2LnhtbFBLBQYAAAAAAwADALcAAAD4AgAAAAA=&#10;" filled="f" stroked="f">
                  <v:textbox inset="0,0,0,0">
                    <w:txbxContent>
                      <w:p w14:paraId="369145F4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22"/>
                          </w:rPr>
                          <w:t>DNS</w:t>
                        </w:r>
                      </w:p>
                    </w:txbxContent>
                  </v:textbox>
                </v:rect>
                <v:rect id="Rectangle 562" o:spid="_x0000_s1049" style="position:absolute;left:14104;top:14560;width:56316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9Z4f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jYfwOROOgFz8AgAA//8DAFBLAQItABQABgAIAAAAIQDb4fbL7gAAAIUBAAATAAAAAAAAAAAA&#10;AAAAAAAAAABbQ29udGVudF9UeXBlc10ueG1sUEsBAi0AFAAGAAgAAAAhAFr0LFu/AAAAFQEAAAsA&#10;AAAAAAAAAAAAAAAAHwEAAF9yZWxzLy5yZWxzUEsBAi0AFAAGAAgAAAAhAJb1nh/EAAAA3AAAAA8A&#10;AAAAAAAAAAAAAAAABwIAAGRycy9kb3ducmV2LnhtbFBLBQYAAAAAAwADALcAAAD4AgAAAAA=&#10;" filled="f" stroked="f">
                  <v:textbox inset="0,0,0,0">
                    <w:txbxContent>
                      <w:p w14:paraId="64CC0F7C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>,</w:t>
                        </w:r>
                        <w:r>
                          <w:rPr>
                            <w:spacing w:val="-1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est</w:t>
                        </w:r>
                        <w:r>
                          <w:rPr>
                            <w:spacing w:val="-1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le</w:t>
                        </w:r>
                        <w:r>
                          <w:rPr>
                            <w:spacing w:val="-1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protocole</w:t>
                        </w:r>
                        <w:r>
                          <w:rPr>
                            <w:spacing w:val="-1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utilisé</w:t>
                        </w:r>
                        <w:r>
                          <w:rPr>
                            <w:spacing w:val="-1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pour</w:t>
                        </w:r>
                        <w:r>
                          <w:rPr>
                            <w:spacing w:val="-1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traduire</w:t>
                        </w:r>
                        <w:r>
                          <w:rPr>
                            <w:spacing w:val="-1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les</w:t>
                        </w:r>
                        <w:r>
                          <w:rPr>
                            <w:spacing w:val="-1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noms</w:t>
                        </w:r>
                        <w:r>
                          <w:rPr>
                            <w:spacing w:val="-1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de</w:t>
                        </w:r>
                        <w:r>
                          <w:rPr>
                            <w:spacing w:val="-1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domaine</w:t>
                        </w:r>
                        <w:r>
                          <w:rPr>
                            <w:spacing w:val="-1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internet</w:t>
                        </w:r>
                        <w:r>
                          <w:rPr>
                            <w:spacing w:val="-1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(URL)</w:t>
                        </w:r>
                      </w:p>
                    </w:txbxContent>
                  </v:textbox>
                </v:rect>
                <v:rect id="Rectangle 563" o:spid="_x0000_s1050" style="position:absolute;left:9794;top:16281;width:10149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uTuExgAAANwAAAAPAAAAZHJzL2Rvd25yZXYueG1sRI9Pa8JA&#10;FMTvhX6H5RV6q5u2NG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+bk7hMYAAADcAAAA&#10;DwAAAAAAAAAAAAAAAAAHAgAAZHJzL2Rvd25yZXYueG1sUEsFBgAAAAADAAMAtwAAAPoCAAAAAA==&#10;" filled="f" stroked="f">
                  <v:textbox inset="0,0,0,0">
                    <w:txbxContent>
                      <w:p w14:paraId="1CC84CAC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w w:val="108"/>
                          </w:rPr>
                          <w:t>en</w:t>
                        </w:r>
                        <w:proofErr w:type="gramEnd"/>
                        <w:r>
                          <w:rPr>
                            <w:w w:val="108"/>
                          </w:rPr>
                          <w:t xml:space="preserve"> adresse IP.</w:t>
                        </w:r>
                      </w:p>
                    </w:txbxContent>
                  </v:textbox>
                </v:rect>
                <v:rect id="Rectangle 564" o:spid="_x0000_s1051" style="position:absolute;left:20326;top:18002;width:14416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" filled="f" stroked="f">
                  <v:textbox inset="0,0,0,0">
                    <w:txbxContent>
                      <w:p w14:paraId="5F0DA72C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>IP (216.58.201.227)</w:t>
                        </w:r>
                      </w:p>
                    </w:txbxContent>
                  </v:textbox>
                </v:rect>
                <v:rect id="Rectangle 565" o:spid="_x0000_s1052" style="position:absolute;left:31403;top:17862;width:3121;height:30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" filled="f" stroked="f">
                  <v:textbox inset="0,0,0,0">
                    <w:txbxContent>
                      <w:p w14:paraId="2344D97B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i/>
                            <w:spacing w:val="-32"/>
                            <w:w w:val="181"/>
                          </w:rPr>
                          <w:t>⇐⇒</w:t>
                        </w:r>
                      </w:p>
                    </w:txbxContent>
                  </v:textbox>
                </v:rect>
                <v:rect id="Rectangle 566" o:spid="_x0000_s1053" style="position:absolute;left:31561;top:19125;width:2700;height:1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" filled="f" stroked="f">
                  <v:textbox inset="0,0,0,0">
                    <w:txbxContent>
                      <w:p w14:paraId="04498830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3"/>
                            <w:sz w:val="15"/>
                          </w:rPr>
                          <w:t>DNS</w:t>
                        </w:r>
                      </w:p>
                    </w:txbxContent>
                  </v:textbox>
                </v:rect>
                <v:rect id="Rectangle 567" o:spid="_x0000_s1054" style="position:absolute;left:33986;top:18002;width:15866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j2H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" filled="f" stroked="f">
                  <v:textbox inset="0,0,0,0">
                    <w:txbxContent>
                      <w:p w14:paraId="022C584A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>URL (www.google.fr)</w:t>
                        </w:r>
                      </w:p>
                    </w:txbxContent>
                  </v:textbox>
                </v:rect>
                <v:shape id="Shape 568" o:spid="_x0000_s1055" style="position:absolute;left:3990;top:630;width:1686;height:974;visibility:visible;mso-wrap-style:square;v-text-anchor:top" coordsize="168588,97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" path="m109552,1159v,24452,31761,39980,59036,39576c109149,93721,52532,97402,1614,71286l,52936c25258,26418,93268,,109552,1159xe" fillcolor="#ffc0cb" stroked="f" strokeweight="0">
                  <v:stroke miterlimit="83231f" joinstyle="miter"/>
                  <v:path arrowok="t" textboxrect="0,0,168588,97402"/>
                </v:shape>
                <v:shape id="Shape 569" o:spid="_x0000_s1056" style="position:absolute;left:3990;top:630;width:1686;height:974;visibility:visible;mso-wrap-style:square;v-text-anchor:top" coordsize="168588,974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" path="m,52936c25258,26418,93268,,109552,1159v,24452,31761,39980,59036,39576c109149,93721,52532,97402,1614,71286e" filled="f" strokeweight=".21511mm">
                  <v:path arrowok="t" textboxrect="0,0,168588,97402"/>
                </v:shape>
                <v:shape id="Shape 570" o:spid="_x0000_s1057" style="position:absolute;left:3912;top:1038;width:2000;height:2071;visibility:visible;mso-wrap-style:square;v-text-anchor:top" coordsize="199996,207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" path="m176352,v-4890,46433,6503,128811,23644,157749c182855,173680,90444,207105,72093,205038,55406,206702,32618,198131,25661,185074,10587,132088,,43206,7764,12202v7310,10183,25661,18350,44365,17140c74967,20771,142170,404,176352,xe" fillcolor="yellow" stroked="f" strokeweight="0">
                  <v:path arrowok="t" textboxrect="0,0,199996,207105"/>
                </v:shape>
                <v:shape id="Shape 571" o:spid="_x0000_s1058" style="position:absolute;left:3912;top:1038;width:2000;height:2071;visibility:visible;mso-wrap-style:square;v-text-anchor:top" coordsize="199996,207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" path="m7764,12202v7310,10183,25661,18350,44365,17140c74967,20771,142170,404,176352,v-4890,46433,6503,128811,23644,157749c182855,173680,90444,207105,72093,205038,55406,206702,32618,198131,25661,185074,10587,132088,,43206,7764,12202xe" filled="f" strokeweight=".21511mm">
                  <v:path arrowok="t" textboxrect="0,0,199996,207105"/>
                </v:shape>
                <v:shape id="Shape 572" o:spid="_x0000_s1059" style="position:absolute;left:4401;top:1331;width:232;height:1757;visibility:visible;mso-wrap-style:square;v-text-anchor:top" coordsize="23191,1756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" path="m3227,c,52179,10587,128407,23191,175696e" filled="f" strokeweight=".21511mm">
                  <v:path arrowok="t" textboxrect="0,0,23191,175696"/>
                </v:shape>
                <v:shape id="Shape 573" o:spid="_x0000_s1060" style="position:absolute;left:5028;top:2294;width:639;height:441;visibility:visible;mso-wrap-style:square;v-text-anchor:top" coordsize="63876,440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" path="m56919,c63876,25510,16385,44063,,18200e" filled="f" strokeweight=".14339mm">
                  <v:path arrowok="t" textboxrect="0,0,63876,44063"/>
                </v:shape>
                <v:shape id="Shape 574" o:spid="_x0000_s1061" style="position:absolute;left:5139;top:1811;width:555;height:419;visibility:visible;mso-wrap-style:square;v-text-anchor:top" coordsize="55457,41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" path="m,8521c45676,,55457,30552,8167,41946l,8521xe" fillcolor="yellow" stroked="f" strokeweight="0">
                  <v:path arrowok="t" textboxrect="0,0,55457,41946"/>
                </v:shape>
                <v:shape id="Shape 575" o:spid="_x0000_s1062" style="position:absolute;left:5139;top:1811;width:555;height:419;visibility:visible;mso-wrap-style:square;v-text-anchor:top" coordsize="55457,419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" path="m,8521c45676,,55457,30552,8167,41946e" filled="f" strokeweight=".14339mm">
                  <v:path arrowok="t" textboxrect="0,0,55457,41946"/>
                </v:shape>
                <v:shape id="Shape 576" o:spid="_x0000_s1063" style="position:absolute;left:5281;top:1292;width:122;height:294;visibility:visible;mso-wrap-style:square;v-text-anchor:top" coordsize="12251,293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" path="m4008,410c5533,,7360,1008,8974,3857v3277,5696,3277,14620,2066,19560c9831,28358,7361,29366,4941,25031,2470,20746,,11116,857,5470,1260,2647,2483,819,4008,410xe" fillcolor="black" stroked="f" strokeweight="0">
                  <v:path arrowok="t" textboxrect="0,0,12251,29366"/>
                </v:shape>
                <v:shape id="Shape 577" o:spid="_x0000_s1064" style="position:absolute;left:5281;top:1274;width:122;height:312;visibility:visible;mso-wrap-style:square;v-text-anchor:top" coordsize="12251,312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" path="m8974,5697v3277,5697,3277,14620,2066,19560c9831,30198,7361,31206,4941,26871,2470,22586,,12956,857,7310,1663,1664,5747,,8974,5697e" filled="f" strokeweight=".14339mm">
                  <v:path arrowok="t" textboxrect="0,0,12251,31206"/>
                </v:shape>
                <v:shape id="Shape 578" o:spid="_x0000_s1065" style="position:absolute;left:4775;top:1455;width:156;height:306;visibility:visible;mso-wrap-style:square;v-text-anchor:top" coordsize="15578,30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" path="m7411,756c14872,,15578,14771,13360,22435,11192,30097,6100,30602,3328,23443,504,16334,,1513,7411,756xe" fillcolor="black" stroked="f" strokeweight="0">
                  <v:path arrowok="t" textboxrect="0,0,15578,30602"/>
                </v:shape>
                <v:shape id="Shape 579" o:spid="_x0000_s1066" style="position:absolute;left:4775;top:1455;width:156;height:306;visibility:visible;mso-wrap-style:square;v-text-anchor:top" coordsize="15578,30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" path="m7411,756c14872,,15578,14771,13360,22435,11192,30097,6100,30602,3328,23443,504,16334,,1513,7411,756e" filled="f" strokeweight=".14339mm">
                  <v:path arrowok="t" textboxrect="0,0,15578,30602"/>
                </v:shape>
                <v:shape id="Shape 580" o:spid="_x0000_s1067" style="position:absolute;left:5202;top:1144;width:221;height:179;visibility:visible;mso-wrap-style:square;v-text-anchor:top" coordsize="22031,178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" path="m22031,10133c17444,,1764,6301,,17847e" filled="f" strokeweight=".07169mm">
                  <v:path arrowok="t" textboxrect="0,0,22031,17847"/>
                </v:shape>
                <v:shape id="Shape 581" o:spid="_x0000_s1068" style="position:absolute;left:4689;top:1312;width:220;height:179;visibility:visible;mso-wrap-style:square;v-text-anchor:top" coordsize="21981,17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" path="m21981,10134c17444,,1714,6302,,17848e" filled="f" strokeweight=".07169mm">
                  <v:path arrowok="t" textboxrect="0,0,21981,17848"/>
                </v:shape>
                <v:shape id="Shape 582" o:spid="_x0000_s1069" style="position:absolute;left:4204;top:2368;width:171;height:24;visibility:visible;mso-wrap-style:square;v-text-anchor:top" coordsize="17091,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" path="m,2420l17091,e" filled="f" strokeweight=".07169mm">
                  <v:path arrowok="t" textboxrect="0,0,17091,2420"/>
                </v:shape>
                <v:shape id="Shape 583" o:spid="_x0000_s1070" style="position:absolute;left:4183;top:2323;width:28;height:146;visibility:visible;mso-wrap-style:square;v-text-anchor:top" coordsize="2823,146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" path="m,l2823,14671e" filled="f" strokeweight=".07169mm">
                  <v:path arrowok="t" textboxrect="0,0,2823,14671"/>
                </v:shape>
                <v:shape id="Shape 584" o:spid="_x0000_s1071" style="position:absolute;left:4158;top:2120;width:175;height:119;visibility:visible;mso-wrap-style:square;v-text-anchor:top" coordsize="17444,118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" path="m,706l2067,11848,17091,9780,17444,e" filled="f" strokeweight=".07169mm">
                  <v:path arrowok="t" textboxrect="0,0,17444,11848"/>
                </v:shape>
                <v:shape id="Shape 585" o:spid="_x0000_s1072" style="position:absolute;left:4253;top:2169;width:0;height:56;visibility:visible;mso-wrap-style:square;v-text-anchor:top" coordsize="0,5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" path="m,5596l,e" filled="f" strokeweight=".07169mm">
                  <v:path arrowok="t" textboxrect="0,0,0,5596"/>
                </v:shape>
                <v:shape id="Shape 586" o:spid="_x0000_s1073" style="position:absolute;left:4120;top:1886;width:213;height:122;visibility:visible;mso-wrap-style:square;v-text-anchor:top" coordsize="21326,12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" path="m,c1765,3428,3479,6906,6655,7713v3176,806,7814,-1059,10486,-706c19813,7310,20569,9780,21326,12250e" filled="f" strokeweight=".07169mm">
                  <v:path arrowok="t" textboxrect="0,0,21326,12250"/>
                </v:shape>
                <v:shape id="Shape 587" o:spid="_x0000_s1074" style="position:absolute;left:4165;top:1879;width:140;height:171;visibility:visible;mso-wrap-style:square;v-text-anchor:top" coordsize="14015,17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" path="m,17141c605,14216,1210,11243,3176,9780,5142,8368,8470,8368,10486,7007,12553,5646,13259,2823,14015,e" filled="f" strokeweight=".07169mm">
                  <v:path arrowok="t" textboxrect="0,0,14015,17141"/>
                </v:shape>
                <v:rect id="Rectangle 588" o:spid="_x0000_s1075" style="position:absolute;left:6077;top:1205;width:11017;height:17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" filled="f" stroked="f">
                  <v:textbox inset="0,0,0,0">
                    <w:txbxContent>
                      <w:p w14:paraId="15FF8407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rPr>
                            <w:b/>
                            <w:w w:val="118"/>
                            <w:sz w:val="22"/>
                          </w:rPr>
                          <w:t>ServeurDNS</w:t>
                        </w:r>
                        <w:proofErr w:type="spellEnd"/>
                      </w:p>
                    </w:txbxContent>
                  </v:textbox>
                </v:rect>
                <v:shape id="Shape 589" o:spid="_x0000_s1076" style="position:absolute;left:5002;top:3398;width:0;height:16491;visibility:visible;mso-wrap-style:square;v-text-anchor:top" coordsize="0,16491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" path="m,l,1649109e" filled="f" strokecolor="blue" strokeweight=".52719mm">
                  <v:stroke miterlimit="83231f" joinstyle="miter"/>
                  <v:path arrowok="t" textboxrect="0,0,0,1649109"/>
                </v:shape>
                <v:rect id="Rectangle 593" o:spid="_x0000_s1077" style="position:absolute;left:2224;top:26138;width:9364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EujxQAAANwAAAAPAAAAZHJzL2Rvd25yZXYueG1sRI9Pa8JA&#10;FMTvhX6H5RW81Y2V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DMbEujxQAAANwAAAAP&#10;AAAAAAAAAAAAAAAAAAcCAABkcnMvZG93bnJldi54bWxQSwUGAAAAAAMAAwC3AAAA+QIAAAAA&#10;" filled="f" stroked="f">
                  <v:textbox inset="0,0,0,0">
                    <w:txbxContent>
                      <w:p w14:paraId="61FA9A54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>Ajoutons un</w:t>
                        </w:r>
                      </w:p>
                    </w:txbxContent>
                  </v:textbox>
                </v:rect>
                <v:rect id="Rectangle 594" o:spid="_x0000_s1078" style="position:absolute;left:9552;top:26140;width:9856;height:1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" filled="f" stroked="f">
                  <v:textbox inset="0,0,0,0">
                    <w:txbxContent>
                      <w:p w14:paraId="13E57248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w w:val="118"/>
                          </w:rPr>
                          <w:t>serveur</w:t>
                        </w:r>
                        <w:proofErr w:type="gramEnd"/>
                        <w:r>
                          <w:rPr>
                            <w:b/>
                            <w:spacing w:val="-3"/>
                            <w:w w:val="118"/>
                          </w:rPr>
                          <w:t xml:space="preserve"> </w:t>
                        </w:r>
                        <w:r>
                          <w:rPr>
                            <w:b/>
                            <w:w w:val="118"/>
                          </w:rPr>
                          <w:t>DNS</w:t>
                        </w:r>
                      </w:p>
                    </w:txbxContent>
                  </v:textbox>
                </v:rect>
                <v:rect id="Rectangle 595" o:spid="_x0000_s1079" style="position:absolute;left:16962;top:26138;width:450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" filled="f" stroked="f">
                  <v:textbox inset="0,0,0,0">
                    <w:txbxContent>
                      <w:p w14:paraId="03972BFD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>.</w:t>
                        </w:r>
                      </w:p>
                    </w:txbxContent>
                  </v:textbox>
                </v:rect>
                <v:rect id="Rectangle 596" o:spid="_x0000_s1080" style="position:absolute;left:3981;top:28346;width:1347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" filled="f" stroked="f">
                  <v:textbox inset="0,0,0,0">
                    <w:txbxContent>
                      <w:p w14:paraId="03C056AC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</w:rPr>
                          <w:t>1.</w:t>
                        </w:r>
                      </w:p>
                    </w:txbxContent>
                  </v:textbox>
                </v:rect>
                <v:rect id="Rectangle 597" o:spid="_x0000_s1081" style="position:absolute;left:5687;top:28346;width:36775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02g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" filled="f" stroked="f">
                  <v:textbox inset="0,0,0,0">
                    <w:txbxContent>
                      <w:p w14:paraId="4935EEF4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>Créez</w:t>
                        </w:r>
                        <w:r>
                          <w:rPr>
                            <w:spacing w:val="-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pour</w:t>
                        </w:r>
                        <w:r>
                          <w:rPr>
                            <w:spacing w:val="-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cela</w:t>
                        </w:r>
                        <w:r>
                          <w:rPr>
                            <w:spacing w:val="-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un</w:t>
                        </w:r>
                        <w:r>
                          <w:rPr>
                            <w:spacing w:val="-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nouveau</w:t>
                        </w:r>
                        <w:r>
                          <w:rPr>
                            <w:spacing w:val="-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serveur</w:t>
                        </w:r>
                        <w:r>
                          <w:rPr>
                            <w:spacing w:val="-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d’adresse</w:t>
                        </w:r>
                        <w:r>
                          <w:rPr>
                            <w:spacing w:val="-5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IP</w:t>
                        </w:r>
                      </w:p>
                    </w:txbxContent>
                  </v:textbox>
                </v:rect>
                <v:rect id="Rectangle 598" o:spid="_x0000_s1082" style="position:absolute;left:33593;top:28349;width:9968;height:1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" filled="f" stroked="f">
                  <v:textbox inset="0,0,0,0">
                    <w:txbxContent>
                      <w:p w14:paraId="30441BB3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10"/>
                          </w:rPr>
                          <w:t>192.168.2.10</w:t>
                        </w:r>
                      </w:p>
                    </w:txbxContent>
                  </v:textbox>
                </v:rect>
                <v:rect id="Rectangle 599" o:spid="_x0000_s1083" style="position:absolute;left:41087;top:28346;width:26848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" filled="f" stroked="f">
                  <v:textbox inset="0,0,0,0">
                    <w:txbxContent>
                      <w:p w14:paraId="2F39FD4E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1"/>
                          </w:rPr>
                          <w:t>,</w:t>
                        </w:r>
                        <w:r>
                          <w:rPr>
                            <w:spacing w:val="-5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renseignez</w:t>
                        </w:r>
                        <w:r>
                          <w:rPr>
                            <w:spacing w:val="-5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la</w:t>
                        </w:r>
                        <w:r>
                          <w:rPr>
                            <w:spacing w:val="-5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passerelle</w:t>
                        </w:r>
                        <w:r>
                          <w:rPr>
                            <w:spacing w:val="-5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par</w:t>
                        </w:r>
                        <w:r>
                          <w:rPr>
                            <w:spacing w:val="-5"/>
                            <w:w w:val="111"/>
                          </w:rPr>
                          <w:t xml:space="preserve"> </w:t>
                        </w:r>
                        <w:r>
                          <w:rPr>
                            <w:w w:val="111"/>
                          </w:rPr>
                          <w:t>défaut</w:t>
                        </w:r>
                      </w:p>
                    </w:txbxContent>
                  </v:textbox>
                </v:rect>
                <v:rect id="Rectangle 600" o:spid="_x0000_s1084" style="position:absolute;left:5688;top:30069;width:10915;height:1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SEv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" filled="f" stroked="f">
                  <v:textbox inset="0,0,0,0">
                    <w:txbxContent>
                      <w:p w14:paraId="3AED8382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10"/>
                          </w:rPr>
                          <w:t>192.168.2.254</w:t>
                        </w:r>
                      </w:p>
                    </w:txbxContent>
                  </v:textbox>
                </v:rect>
                <v:rect id="Rectangle 601" o:spid="_x0000_s1085" style="position:absolute;left:13895;top:30067;width:13842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" filled="f" stroked="f">
                  <v:textbox inset="0,0,0,0">
                    <w:txbxContent>
                      <w:p w14:paraId="1D48DDBB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6"/>
                          </w:rPr>
                          <w:t>. Nommez-le DNS</w:t>
                        </w:r>
                      </w:p>
                    </w:txbxContent>
                  </v:textbox>
                </v:rect>
                <v:rect id="Rectangle 602" o:spid="_x0000_s1086" style="position:absolute;left:24589;top:30069;width:9968;height:1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DxrDxgAAANw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SRRDH9nwhGQ618AAAD//wMAUEsBAi0AFAAGAAgAAAAhANvh9svuAAAAhQEAABMAAAAAAAAA&#10;AAAAAAAAAAAAAFtDb250ZW50X1R5cGVzXS54bWxQSwECLQAUAAYACAAAACEAWvQsW78AAAAVAQAA&#10;CwAAAAAAAAAAAAAAAAAfAQAAX3JlbHMvLnJlbHNQSwECLQAUAAYACAAAACEAkA8aw8YAAADcAAAA&#10;DwAAAAAAAAAAAAAAAAAHAgAAZHJzL2Rvd25yZXYueG1sUEsFBgAAAAADAAMAtwAAAPoCAAAAAA==&#10;" filled="f" stroked="f">
                  <v:textbox inset="0,0,0,0">
                    <w:txbxContent>
                      <w:p w14:paraId="31F2B9DA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10"/>
                          </w:rPr>
                          <w:t>192.168.2.10</w:t>
                        </w:r>
                      </w:p>
                    </w:txbxContent>
                  </v:textbox>
                </v:rect>
                <v:rect id="Rectangle 603" o:spid="_x0000_s1087" style="position:absolute;left:32083;top:30067;width:450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" filled="f" stroked="f">
                  <v:textbox inset="0,0,0,0">
                    <w:txbxContent>
                      <w:p w14:paraId="29F7258D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8"/>
                          </w:rPr>
                          <w:t>.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05" o:spid="_x0000_s1088" type="#_x0000_t75" style="position:absolute;left:12906;top:32541;width:41148;height:19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">
                  <v:imagedata r:id="rId27" o:title=""/>
                </v:shape>
                <v:rect id="Rectangle 606" o:spid="_x0000_s1089" style="position:absolute;left:3981;top:54079;width:1347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" filled="f" stroked="f">
                  <v:textbox inset="0,0,0,0">
                    <w:txbxContent>
                      <w:p w14:paraId="0468861C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</w:rPr>
                          <w:t>2.</w:t>
                        </w:r>
                      </w:p>
                    </w:txbxContent>
                  </v:textbox>
                </v:rect>
                <v:rect id="Rectangle 607" o:spid="_x0000_s1090" style="position:absolute;left:5687;top:54079;width:64403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" filled="f" stroked="f">
                  <v:textbox inset="0,0,0,0">
                    <w:txbxContent>
                      <w:p w14:paraId="0FE6BAB8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>Le nombre d’interfaces du routeur doit donc maintenant passer à 3. Pour passer à 3 :</w:t>
                        </w:r>
                      </w:p>
                    </w:txbxContent>
                  </v:textbox>
                </v:rect>
                <v:rect id="Rectangle 608" o:spid="_x0000_s1091" style="position:absolute;left:6768;top:56287;width:1695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" filled="f" stroked="f">
                  <v:textbox inset="0,0,0,0">
                    <w:txbxContent>
                      <w:p w14:paraId="0BBE1D4B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>—</w:t>
                        </w:r>
                      </w:p>
                    </w:txbxContent>
                  </v:textbox>
                </v:rect>
                <v:rect id="Rectangle 609" o:spid="_x0000_s1092" style="position:absolute;left:8736;top:56287;width:21181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4iyxAAAANw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aRTD80w4AnLxAAAA//8DAFBLAQItABQABgAIAAAAIQDb4fbL7gAAAIUBAAATAAAAAAAAAAAA&#10;AAAAAAAAAABbQ29udGVudF9UeXBlc10ueG1sUEsBAi0AFAAGAAgAAAAhAFr0LFu/AAAAFQEAAAsA&#10;AAAAAAAAAAAAAAAAHwEAAF9yZWxzLy5yZWxzUEsBAi0AFAAGAAgAAAAhAJ6riLLEAAAA3AAAAA8A&#10;AAAAAAAAAAAAAAAABwIAAGRycy9kb3ducmV2LnhtbFBLBQYAAAAAAwADALcAAAD4AgAAAAA=&#10;" filled="f" stroked="f">
                  <v:textbox inset="0,0,0,0">
                    <w:txbxContent>
                      <w:p w14:paraId="3808B5CB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w w:val="112"/>
                          </w:rPr>
                          <w:t>il</w:t>
                        </w:r>
                        <w:proofErr w:type="gramEnd"/>
                        <w:r>
                          <w:rPr>
                            <w:w w:val="112"/>
                          </w:rPr>
                          <w:t xml:space="preserve"> faut aller dans le tableau «</w:t>
                        </w:r>
                      </w:p>
                    </w:txbxContent>
                  </v:textbox>
                </v:rect>
                <v:rect id="Rectangle 610" o:spid="_x0000_s1093" style="position:absolute;left:24948;top:56290;width:5934;height:1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SLfy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" filled="f" stroked="f">
                  <v:textbox inset="0,0,0,0">
                    <w:txbxContent>
                      <w:p w14:paraId="5B519407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w w:val="116"/>
                          </w:rPr>
                          <w:t>general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611" o:spid="_x0000_s1094" style="position:absolute;left:29696;top:56287;width:9351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" filled="f" stroked="f">
                  <v:textbox inset="0,0,0,0">
                    <w:txbxContent>
                      <w:p w14:paraId="5B54E3FA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9"/>
                          </w:rPr>
                          <w:t>» du routeur</w:t>
                        </w:r>
                      </w:p>
                    </w:txbxContent>
                  </v:textbox>
                </v:rect>
                <v:rect id="Rectangle 612" o:spid="_x0000_s1095" style="position:absolute;left:6768;top:58496;width:1695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1owe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AvV/B7JhwBmd0BAAD//wMAUEsBAi0AFAAGAAgAAAAhANvh9svuAAAAhQEAABMAAAAAAAAA&#10;AAAAAAAAAAAAAFtDb250ZW50X1R5cGVzXS54bWxQSwECLQAUAAYACAAAACEAWvQsW78AAAAVAQAA&#10;CwAAAAAAAAAAAAAAAAAfAQAAX3JlbHMvLnJlbHNQSwECLQAUAAYACAAAACEAFdaMHsYAAADcAAAA&#10;DwAAAAAAAAAAAAAAAAAHAgAAZHJzL2Rvd25yZXYueG1sUEsFBgAAAAADAAMAtwAAAPoCAAAAAA==&#10;" filled="f" stroked="f">
                  <v:textbox inset="0,0,0,0">
                    <w:txbxContent>
                      <w:p w14:paraId="327EF096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>—</w:t>
                        </w:r>
                      </w:p>
                    </w:txbxContent>
                  </v:textbox>
                </v:rect>
                <v:rect id="Rectangle 613" o:spid="_x0000_s1096" style="position:absolute;left:8735;top:58496;width:21703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imF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HqaKYXEAAAA3AAAAA8A&#10;AAAAAAAAAAAAAAAABwIAAGRycy9kb3ducmV2LnhtbFBLBQYAAAAAAwADALcAAAD4AgAAAAA=&#10;" filled="f" stroked="f">
                  <v:textbox inset="0,0,0,0">
                    <w:txbxContent>
                      <w:p w14:paraId="1EE8E918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w w:val="112"/>
                          </w:rPr>
                          <w:t>puis</w:t>
                        </w:r>
                        <w:proofErr w:type="gramEnd"/>
                        <w:r>
                          <w:rPr>
                            <w:w w:val="112"/>
                          </w:rPr>
                          <w:t xml:space="preserve"> appuyer sur le bouton «</w:t>
                        </w:r>
                      </w:p>
                    </w:txbxContent>
                  </v:textbox>
                </v:rect>
                <v:rect id="Rectangle 614" o:spid="_x0000_s1097" style="position:absolute;left:25340;top:58498;width:16437;height:1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7HxxAAAANw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PVzsfHEAAAA3AAAAA8A&#10;AAAAAAAAAAAAAAAABwIAAGRycy9kb3ducmV2LnhtbFBLBQYAAAAAAwADALcAAAD4AgAAAAA=&#10;" filled="f" stroked="f">
                  <v:textbox inset="0,0,0,0">
                    <w:txbxContent>
                      <w:p w14:paraId="6B2BDCD5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16"/>
                          </w:rPr>
                          <w:t>Gérer</w:t>
                        </w:r>
                        <w:r>
                          <w:rPr>
                            <w:b/>
                            <w:spacing w:val="-3"/>
                            <w:w w:val="116"/>
                          </w:rPr>
                          <w:t xml:space="preserve"> </w:t>
                        </w:r>
                        <w:r>
                          <w:rPr>
                            <w:b/>
                            <w:w w:val="116"/>
                          </w:rPr>
                          <w:t>les</w:t>
                        </w:r>
                        <w:r>
                          <w:rPr>
                            <w:b/>
                            <w:spacing w:val="-3"/>
                            <w:w w:val="116"/>
                          </w:rPr>
                          <w:t xml:space="preserve"> </w:t>
                        </w:r>
                        <w:r>
                          <w:rPr>
                            <w:b/>
                            <w:w w:val="116"/>
                          </w:rPr>
                          <w:t>connexions</w:t>
                        </w:r>
                      </w:p>
                    </w:txbxContent>
                  </v:textbox>
                </v:rect>
                <v:rect id="Rectangle 615" o:spid="_x0000_s1098" style="position:absolute;left:37985;top:58496;width:750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" filled="f" stroked="f">
                  <v:textbox inset="0,0,0,0">
                    <w:txbxContent>
                      <w:p w14:paraId="502101A7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88"/>
                          </w:rPr>
                          <w:t>»</w:t>
                        </w:r>
                      </w:p>
                    </w:txbxContent>
                  </v:textbox>
                </v:rect>
                <v:rect id="Rectangle 616" o:spid="_x0000_s1099" style="position:absolute;left:6768;top:60704;width:1695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" filled="f" stroked="f">
                  <v:textbox inset="0,0,0,0">
                    <w:txbxContent>
                      <w:p w14:paraId="1CB86230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0"/>
                          </w:rPr>
                          <w:t>—</w:t>
                        </w:r>
                      </w:p>
                    </w:txbxContent>
                  </v:textbox>
                </v:rect>
                <v:rect id="Rectangle 617" o:spid="_x0000_s1100" style="position:absolute;left:8735;top:60704;width:58608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" filled="f" stroked="f">
                  <v:textbox inset="0,0,0,0">
                    <w:txbxContent>
                      <w:p w14:paraId="317D3BE1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w w:val="112"/>
                          </w:rPr>
                          <w:t>et</w:t>
                        </w:r>
                        <w:proofErr w:type="gramEnd"/>
                        <w:r>
                          <w:rPr>
                            <w:spacing w:val="-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renseignez</w:t>
                        </w:r>
                        <w:r>
                          <w:rPr>
                            <w:spacing w:val="-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comme</w:t>
                        </w:r>
                        <w:r>
                          <w:rPr>
                            <w:spacing w:val="-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à</w:t>
                        </w:r>
                        <w:r>
                          <w:rPr>
                            <w:spacing w:val="-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l’ex</w:t>
                        </w:r>
                        <w:r>
                          <w:rPr>
                            <w:spacing w:val="-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3</w:t>
                        </w:r>
                        <w:r>
                          <w:rPr>
                            <w:spacing w:val="-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pour</w:t>
                        </w:r>
                        <w:r>
                          <w:rPr>
                            <w:spacing w:val="-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la</w:t>
                        </w:r>
                        <w:r>
                          <w:rPr>
                            <w:spacing w:val="-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nouvelle</w:t>
                        </w:r>
                        <w:r>
                          <w:rPr>
                            <w:spacing w:val="-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branche</w:t>
                        </w:r>
                        <w:r>
                          <w:rPr>
                            <w:spacing w:val="-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du</w:t>
                        </w:r>
                        <w:r>
                          <w:rPr>
                            <w:spacing w:val="-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routeur</w:t>
                        </w:r>
                        <w:r>
                          <w:rPr>
                            <w:spacing w:val="-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l’adresse</w:t>
                        </w:r>
                        <w:r>
                          <w:rPr>
                            <w:spacing w:val="-4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IP</w:t>
                        </w:r>
                      </w:p>
                    </w:txbxContent>
                  </v:textbox>
                </v:rect>
                <v:rect id="Rectangle 618" o:spid="_x0000_s1101" style="position:absolute;left:53066;top:60707;width:10915;height:1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" filled="f" stroked="f">
                  <v:textbox inset="0,0,0,0">
                    <w:txbxContent>
                      <w:p w14:paraId="35BE8A3F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10"/>
                          </w:rPr>
                          <w:t>192.168.2.254</w:t>
                        </w:r>
                      </w:p>
                    </w:txbxContent>
                  </v:textbox>
                </v:rect>
                <v:rect id="Rectangle 619" o:spid="_x0000_s1102" style="position:absolute;left:8736;top:62425;width:593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h5v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ZBTD35lwBOT8BQAA//8DAFBLAQItABQABgAIAAAAIQDb4fbL7gAAAIUBAAATAAAAAAAAAAAA&#10;AAAAAAAAAABbQ29udGVudF9UeXBlc10ueG1sUEsBAi0AFAAGAAgAAAAhAFr0LFu/AAAAFQEAAAsA&#10;AAAAAAAAAAAAAAAAHwEAAF9yZWxzLy5yZWxzUEsBAi0AFAAGAAgAAAAhABtyHm/EAAAA3AAAAA8A&#10;AAAAAAAAAAAAAAAABwIAAGRycy9kb3ducmV2LnhtbFBLBQYAAAAAAwADALcAAAD4AgAAAAA=&#10;" filled="f" stroked="f">
                  <v:textbox inset="0,0,0,0">
                    <w:txbxContent>
                      <w:p w14:paraId="131C2B61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</w:rPr>
                          <w:t>(</w:t>
                        </w:r>
                      </w:p>
                    </w:txbxContent>
                  </v:textbox>
                </v:rect>
                <v:rect id="Rectangle 620" o:spid="_x0000_s1103" style="position:absolute;left:9182;top:62412;width:6201;height:16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" filled="f" stroked="f">
                  <v:textbox inset="0,0,0,0">
                    <w:txbxContent>
                      <w:p w14:paraId="60EBABFD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i/>
                            <w:w w:val="108"/>
                          </w:rPr>
                          <w:t>gateway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621" o:spid="_x0000_s1104" style="position:absolute;left:13892;top:62425;width:1043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" filled="f" stroked="f">
                  <v:textbox inset="0,0,0,0">
                    <w:txbxContent>
                      <w:p w14:paraId="30F45000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>).</w:t>
                        </w:r>
                      </w:p>
                    </w:txbxContent>
                  </v:textbox>
                </v:rect>
                <v:shape id="Picture 623" o:spid="_x0000_s1105" type="#_x0000_t75" style="position:absolute;left:10444;top:65419;width:46073;height:148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">
                  <v:imagedata r:id="rId28" o:title=""/>
                </v:shape>
                <v:rect id="Rectangle 624" o:spid="_x0000_s1106" style="position:absolute;left:3981;top:82695;width:1347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3tMxAAAANwAAAAPAAAAZHJzL2Rvd25yZXYueG1sRI9Pi8Iw&#10;FMTvgt8hPMGbpoqI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Dsfe0zEAAAA3AAAAA8A&#10;AAAAAAAAAAAAAAAABwIAAGRycy9kb3ducmV2LnhtbFBLBQYAAAAAAwADALcAAAD4AgAAAAA=&#10;" filled="f" stroked="f">
                  <v:textbox inset="0,0,0,0">
                    <w:txbxContent>
                      <w:p w14:paraId="54D41B94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</w:rPr>
                          <w:t>3.</w:t>
                        </w:r>
                      </w:p>
                    </w:txbxContent>
                  </v:textbox>
                </v:rect>
                <v:rect id="Rectangle 625" o:spid="_x0000_s1107" style="position:absolute;left:5687;top:82695;width:73930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" filled="f" stroked="f">
                  <v:textbox inset="0,0,0,0">
                    <w:txbxContent>
                      <w:p w14:paraId="04F4C0BB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>Pour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permettre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à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tous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les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postes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d’utiliser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les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services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du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DNS,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nous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devons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ajouter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l’adresse</w:t>
                        </w:r>
                        <w:r>
                          <w:rPr>
                            <w:spacing w:val="12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IP</w:t>
                        </w:r>
                      </w:p>
                    </w:txbxContent>
                  </v:textbox>
                </v:rect>
                <v:rect id="Rectangle 626" o:spid="_x0000_s1108" style="position:absolute;left:5688;top:84415;width:48679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" filled="f" stroked="f">
                  <v:textbox inset="0,0,0,0">
                    <w:txbxContent>
                      <w:p w14:paraId="58AD754F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w w:val="113"/>
                          </w:rPr>
                          <w:t>du</w:t>
                        </w:r>
                        <w:proofErr w:type="gramEnd"/>
                        <w:r>
                          <w:rPr>
                            <w:w w:val="113"/>
                          </w:rPr>
                          <w:t xml:space="preserve"> DNS dans la configuration de tous les ordinateurs du réseau.</w:t>
                        </w:r>
                      </w:p>
                    </w:txbxContent>
                  </v:textbox>
                </v:rect>
                <v:rect id="Rectangle 627" o:spid="_x0000_s1109" style="position:absolute;left:5688;top:86380;width:37041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" filled="f" stroked="f">
                  <v:textbox inset="0,0,0,0">
                    <w:txbxContent>
                      <w:p w14:paraId="19CDD5A8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>Ajoutons l’adresse IP du DNS sur tous les postes.</w:t>
                        </w:r>
                      </w:p>
                    </w:txbxContent>
                  </v:textbox>
                </v:rect>
                <v:shape id="Shape 628" o:spid="_x0000_s1110" style="position:absolute;top:23823;width:1869;height:1325;visibility:visible;mso-wrap-style:square;v-text-anchor:top" coordsize="186945,132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" path="m115504,129v11209,64,21516,644,27764,7988c148615,14430,145330,17135,143268,18875v-3994,3543,-10564,6506,-13850,7151c128194,26219,126133,26283,125553,25574v-386,-450,-580,-1094,-515,-1481c124716,23320,123878,21129,122461,19455,116985,13013,107773,12884,99657,12755,85098,12497,72794,14494,68284,15396v-1481,258,-21000,4059,-28022,10178c36010,29633,35237,35753,39360,40648v9727,11467,41228,11854,55980,11918c123749,53082,158665,54241,170132,67769v16813,19841,-26219,47799,-76982,57591c56496,132446,21258,126777,11982,115890,,101782,23449,89414,34851,87159v1804,-322,3414,-451,4187,387c41035,89929,30599,96242,30341,96242v-1030,4188,2062,7859,2448,8246c41164,114344,75371,119240,106292,113249v12046,-2319,31501,-7795,40069,-14172c155379,91991,153189,83681,149453,79300,139339,67382,108224,65708,81361,65386,62293,65128,29440,64806,18746,52115,4252,35108,41164,11016,81426,3285,86515,2319,99270,,115504,129xe" fillcolor="black" stroked="f" strokeweight="0">
                  <v:stroke miterlimit="83231f" joinstyle="miter"/>
                  <v:path arrowok="t" textboxrect="0,0,186945,132446"/>
                </v:shape>
                <v:shape id="Shape 629" o:spid="_x0000_s1111" style="position:absolute;left:647;top:23041;width:1427;height:1926;visibility:visible;mso-wrap-style:square;v-text-anchor:top" coordsize="142753,192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" path="m89414,v2383,,773,2769,-12755,22095c68800,33240,51020,58492,37170,78204,23320,97981,12111,114214,12240,114343v193,129,3414,580,7215,1031c33112,116920,42130,119368,50762,123749v4123,2190,6442,3865,10436,7795c66610,136954,69186,141077,70668,146875v386,1675,966,3092,1224,3092c72729,149967,76530,144427,108031,97401,125038,72020,139468,50762,140047,50117v1482,-1609,2706,-450,1675,1547c141272,52436,131029,68090,118918,86514v-12111,18424,-25961,39489,-30792,46833c77239,149967,73245,156345,71763,159695v-1031,2319,-1675,2834,-6055,4960c60232,167360,5540,191776,3801,192291v-773,257,-1611,-129,-2448,-1031l,189843,1804,158213c4059,119239,4059,119175,5605,116598v708,-1159,10886,-15525,22611,-31888c40004,68284,58364,42516,69058,27442,79816,12303,88963,,89414,xe" fillcolor="black" stroked="f" strokeweight="0">
                  <v:stroke miterlimit="83231f" joinstyle="miter"/>
                  <v:path arrowok="t" textboxrect="0,0,142753,192548"/>
                </v:shape>
                <v:shape id="Shape 630" o:spid="_x0000_s1112" style="position:absolute;left:689;top:24268;width:596;height:658;visibility:visible;mso-wrap-style:square;v-text-anchor:top" coordsize="59588,65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" path="m7934,125v6806,374,20443,2633,26723,4710c49667,9796,58299,18943,59072,30668v516,6957,258,7472,-4445,9856c50247,42714,38201,48190,22869,54889v-5540,2383,-10243,4381,-10436,4381c12175,59270,451,65711,,64874,1481,57144,258,55147,837,47223,1031,45162,1739,33953,2383,22293,3028,10569,3736,713,3930,455,4155,84,5665,,7934,125xe" fillcolor="black" stroked="f" strokeweight="0">
                  <v:stroke miterlimit="83231f" joinstyle="miter"/>
                  <v:path arrowok="t" textboxrect="0,0,59588,65711"/>
                </v:shape>
                <v:shape id="Shape 631" o:spid="_x0000_s1113" style="position:absolute;left:647;top:23041;width:1427;height:1926;visibility:visible;mso-wrap-style:square;v-text-anchor:top" coordsize="142753,192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" path="m1353,191260l,189843,1804,158213c4059,119239,4059,119175,5605,116598v708,-1159,10886,-15525,22611,-31888c40004,68284,58364,42516,69058,27442,79816,12303,88963,,89414,v2383,,773,2769,-12755,22095c68800,33240,51020,58492,37170,78204,23320,97981,12111,114214,12240,114343v193,129,3414,580,7215,1031c33112,116920,42130,119368,50762,123749v4123,2190,6442,3865,10436,7795c66610,136954,69186,141077,70668,146875v386,1675,966,3092,1224,3092c72729,149967,76530,144427,108031,97401,125038,72020,139468,50762,140047,50117v1482,-1609,2706,-450,1675,1547c141272,52436,131029,68090,118918,86514v-12111,18424,-25961,39489,-30792,46833c77239,149967,73245,156345,71763,159695v-1031,2319,-1675,2834,-6055,4960c60232,167360,5540,191776,3801,192291v-773,257,-1611,-129,-2448,-1031xe" filled="f" strokeweight=".08872mm">
                  <v:path arrowok="t" textboxrect="0,0,142753,192548"/>
                </v:shape>
                <v:shape id="Shape 632" o:spid="_x0000_s1114" style="position:absolute;left:689;top:24258;width:596;height:668;visibility:visible;mso-wrap-style:square;v-text-anchor:top" coordsize="59588,66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" path="m22869,55916c38201,49216,50247,43741,54627,41551v4703,-2384,4961,-2899,4445,-9857c58299,19970,49667,10823,34657,5862,26283,3092,4831,,3930,1482,3736,1739,3028,11595,2383,23320,1739,34980,1031,46189,837,48250,258,56174,1481,58170,,65901v451,837,12175,-5605,12433,-5605c12626,60296,17329,58299,22869,55916xe" filled="f" strokeweight=".08872mm">
                  <v:path arrowok="t" textboxrect="0,0,59588,66738"/>
                </v:shape>
                <v:shape id="Shape 633" o:spid="_x0000_s1115" style="position:absolute;left:921;top:23106;width:776;height:1114;visibility:visible;mso-wrap-style:square;v-text-anchor:top" coordsize="77625,11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" path="m,111445l77625,e" filled="f" strokeweight=".13947mm">
                  <v:stroke miterlimit="83231f" joinstyle="miter" endcap="round"/>
                  <v:path arrowok="t" textboxrect="0,0,77625,111445"/>
                </v:shape>
                <v:shape id="Shape 634" o:spid="_x0000_s1116" style="position:absolute;left:1134;top:23207;width:741;height:1090;visibility:visible;mso-wrap-style:square;v-text-anchor:top" coordsize="74083,109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" path="m,109061l74083,e" filled="f" strokeweight=".13947mm">
                  <v:stroke miterlimit="83231f" joinstyle="miter" endcap="round"/>
                  <v:path arrowok="t" textboxrect="0,0,74083,109061"/>
                </v:shape>
                <v:shape id="Shape 635" o:spid="_x0000_s1117" style="position:absolute;left:1276;top:23390;width:706;height:1026;visibility:visible;mso-wrap-style:square;v-text-anchor:top" coordsize="70539,102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" path="m,102556l69315,2385,70539,e" filled="f" strokeweight=".13947mm">
                  <v:stroke endcap="round"/>
                  <v:path arrowok="t" textboxrect="0,0,70539,102556"/>
                </v:shape>
                <v:shape id="Shape 636" o:spid="_x0000_s1118" style="position:absolute;left:776;top:23088;width:835;height:1115;visibility:visible;mso-wrap-style:square;v-text-anchor:top" coordsize="83552,111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" path="m76272,64c77367,,81619,3349,82392,4832v1160,2254,1031,3866,-515,7472c80331,15847,13850,111446,12948,111381v-322,,-3221,-451,-6506,-902c3221,109964,451,109448,322,109384,,109126,17458,83810,46382,42711,59523,23964,71505,6700,73051,4316,74597,1997,76015,64,76272,64xe" fillcolor="#d40000" stroked="f" strokeweight="0">
                  <v:stroke endcap="round"/>
                  <v:path arrowok="t" textboxrect="0,0,83552,111446"/>
                </v:shape>
                <v:shape id="Shape 637" o:spid="_x0000_s1119" style="position:absolute;left:950;top:23190;width:882;height:1072;visibility:visible;mso-wrap-style:square;v-text-anchor:top" coordsize="88191,107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" path="m79855,33v2473,32,4599,918,6339,2658l88191,4687,53403,55965c32274,87144,18295,107242,17780,107178v-516,,-2513,-709,-4381,-1482c11467,104859,7666,103699,4960,102991l,101831,1739,99383c2706,98030,17973,76128,35688,50683l67898,4429,71440,2496c74565,821,77383,,79855,33xe" fillcolor="#d40000" stroked="f" strokeweight="0">
                  <v:stroke endcap="round"/>
                  <v:path arrowok="t" textboxrect="0,0,88191,107242"/>
                </v:shape>
                <v:shape id="Shape 638" o:spid="_x0000_s1120" style="position:absolute;left:1170;top:23262;width:765;height:1113;visibility:visible;mso-wrap-style:square;v-text-anchor:top" coordsize="76465,1113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" path="m68478,579c68864,,71892,2771,73825,5604v1868,2706,2254,3866,2447,7022c76465,14945,76272,16878,75757,17780v-1030,1932,-62744,91218,-63904,92506c10887,111317,10694,111188,7924,108353,6313,106678,3801,104617,2383,103780,966,102942,,101976,129,101525,322,101074,65515,4702,68478,579xe" fillcolor="#d40000" stroked="f" strokeweight="0">
                  <v:stroke endcap="round"/>
                  <v:path arrowok="t" textboxrect="0,0,76465,111317"/>
                </v:shape>
                <v:shape id="Shape 639" o:spid="_x0000_s1121" style="position:absolute;left:1306;top:23462;width:729;height:1080;visibility:visible;mso-wrap-style:square;v-text-anchor:top" coordsize="72858,108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" path="m65965,v2642,,6893,4832,6893,7795c72858,8826,68414,15912,59459,29118,52115,40005,37685,61328,27507,76466,6893,106936,6120,108031,5669,106743v-129,-515,-709,-2254,-1224,-3930c3930,101139,2706,98562,1740,97016l,94246,32596,47155c50570,21194,65579,,65965,xe" fillcolor="#d40000" stroked="f" strokeweight="0">
                  <v:stroke endcap="round"/>
                  <v:path arrowok="t" textboxrect="0,0,72858,108031"/>
                </v:shape>
                <v:shape id="Shape 640" o:spid="_x0000_s1122" style="position:absolute;left:688;top:24625;width:284;height:168;visibility:visible;mso-wrap-style:square;v-text-anchor:top" coordsize="28409,16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" path="m,708c15525,,24737,5605,28409,16749e" filled="f" strokeweight=".1116mm">
                  <v:stroke miterlimit="83231f" joinstyle="miter" endcap="round"/>
                  <v:path arrowok="t" textboxrect="0,0,28409,16749"/>
                </v:shape>
                <v:shape id="Shape 641" o:spid="_x0000_s1123" style="position:absolute;left:690;top:24652;width:264;height:265;visibility:visible;mso-wrap-style:square;v-text-anchor:top" coordsize="26347,26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" path="m1933,64c2448,,5540,129,6828,257v2577,258,5412,902,7344,1611c15461,2319,17329,3285,18359,3994v1224,773,1997,1417,3093,2577c22998,8117,24028,9598,25059,11660v515,1095,1288,3092,1224,3156c26154,14945,15332,19583,13657,20227v-709,258,-1611,645,-1997,838c3672,25123,1417,26219,322,26412l,26476,193,25252c644,22611,709,22225,773,15911v64,-5217,64,-6441,258,-9276c1160,4831,1288,2641,1353,1739l1482,129,1933,64xe" fillcolor="black" stroked="f" strokeweight="0">
                  <v:stroke miterlimit="83231f" joinstyle="miter" endcap="round"/>
                  <v:path arrowok="t" textboxrect="0,0,26347,26476"/>
                </v:shape>
                <v:shape id="Shape 642" o:spid="_x0000_s1124" style="position:absolute;left:707;top:24272;width:582;height:514;visibility:visible;mso-wrap-style:square;v-text-anchor:top" coordsize="58106,51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" path="m2512,l7923,322v5347,258,15719,1933,21388,3414c40842,6700,50440,13334,54305,20936v2835,5476,3801,14559,1804,16685c55207,38652,50505,41035,38651,46382,27636,51342,28602,51149,27443,48572,23642,40005,15525,34851,4380,34013l,33691,258,30277c386,28409,837,21516,1224,15074,1675,8568,2061,2512,2255,1610l2512,xe" fillcolor="#e9c6af" stroked="f" strokeweight="0">
                  <v:stroke miterlimit="83231f" joinstyle="miter" endcap="round"/>
                  <v:path arrowok="t" textboxrect="0,0,58106,51342"/>
                </v:shape>
                <v:shape id="Shape 643" o:spid="_x0000_s1125" style="position:absolute;left:707;top:24272;width:582;height:514;visibility:visible;mso-wrap-style:square;v-text-anchor:top" coordsize="58106,51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" path="m27443,48572c23642,40005,15525,34851,4380,34013l,33691,258,30277c386,28409,837,21516,1224,15074,1675,8568,2061,2512,2255,1610l2512,,7923,322v5347,258,15719,1933,21388,3414c40842,6700,50440,13334,54305,20936v2835,5476,3801,14559,1804,16685c55207,38652,50505,41035,38651,46382,27636,51342,28602,51149,27443,48572xe" filled="f" strokecolor="#695000" strokeweight="8e-5mm">
                  <v:stroke endcap="round"/>
                  <v:path arrowok="t" textboxrect="0,0,58106,51342"/>
                </v:shape>
                <v:rect id="Rectangle 644" o:spid="_x0000_s1126" style="position:absolute;left:2224;top:24629;width:8676;height:1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J7sxAAAANw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kP4nAlHQM7fAAAA//8DAFBLAQItABQABgAIAAAAIQDb4fbL7gAAAIUBAAATAAAAAAAAAAAA&#10;AAAAAAAAAABbQ29udGVudF9UeXBlc10ueG1sUEsBAi0AFAAGAAgAAAAhAFr0LFu/AAAAFQEAAAsA&#10;AAAAAAAAAAAAAAAAHwEAAF9yZWxzLy5yZWxzUEsBAi0AFAAGAAgAAAAhAObAnuzEAAAA3AAAAA8A&#10;AAAAAAAAAAAAAAAABwIAAGRycy9kb3ducmV2LnhtbFBLBQYAAAAAAwADALcAAAD4AgAAAAA=&#10;" filled="f" stroked="f">
                  <v:textbox inset="0,0,0,0">
                    <w:txbxContent>
                      <w:p w14:paraId="3F5E1797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B25900"/>
                            <w:w w:val="116"/>
                            <w:sz w:val="22"/>
                          </w:rPr>
                          <w:t>Exercice6</w:t>
                        </w:r>
                      </w:p>
                    </w:txbxContent>
                  </v:textbox>
                </v:rect>
                <v:shape id="Shape 645" o:spid="_x0000_s1127" style="position:absolute;left:1148;top:26076;width:0;height:61462;visibility:visible;mso-wrap-style:square;v-text-anchor:top" coordsize="0,61462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" path="m,l,6146236e" filled="f" strokeweight=".52719mm">
                  <v:stroke miterlimit="83231f" joinstyle="miter"/>
                  <v:path arrowok="t" textboxrect="0,0,0,6146236"/>
                </v:shape>
                <w10:anchorlock/>
              </v:group>
            </w:pict>
          </mc:Fallback>
        </mc:AlternateContent>
      </w:r>
    </w:p>
    <w:p w14:paraId="23567F21" w14:textId="77777777" w:rsidR="00093985" w:rsidRDefault="008D6CB8">
      <w:pPr>
        <w:numPr>
          <w:ilvl w:val="0"/>
          <w:numId w:val="5"/>
        </w:numPr>
        <w:spacing w:after="164"/>
        <w:ind w:right="2271" w:hanging="269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4D9762C6" wp14:editId="43B5258A">
                <wp:simplePos x="0" y="0"/>
                <wp:positionH relativeFrom="column">
                  <wp:posOffset>107544</wp:posOffset>
                </wp:positionH>
                <wp:positionV relativeFrom="paragraph">
                  <wp:posOffset>84334</wp:posOffset>
                </wp:positionV>
                <wp:extent cx="18979" cy="8649098"/>
                <wp:effectExtent l="0" t="0" r="0" b="0"/>
                <wp:wrapSquare wrapText="bothSides"/>
                <wp:docPr id="6468" name="Group 64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979" cy="8649098"/>
                          <a:chOff x="0" y="0"/>
                          <a:chExt cx="18979" cy="8649098"/>
                        </a:xfrm>
                      </wpg:grpSpPr>
                      <wps:wsp>
                        <wps:cNvPr id="702" name="Shape 702"/>
                        <wps:cNvSpPr/>
                        <wps:spPr>
                          <a:xfrm>
                            <a:off x="0" y="0"/>
                            <a:ext cx="0" cy="86490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649098">
                                <a:moveTo>
                                  <a:pt x="0" y="0"/>
                                </a:moveTo>
                                <a:lnTo>
                                  <a:pt x="0" y="8649098"/>
                                </a:lnTo>
                              </a:path>
                            </a:pathLst>
                          </a:custGeom>
                          <a:ln w="1897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id="Group 6468" style="width:1.49442pt;height:681.031pt;position:absolute;mso-position-horizontal-relative:text;mso-position-horizontal:absolute;margin-left:8.46801pt;mso-position-vertical-relative:text;margin-top:6.64051pt;" coordsize="189,86490">
                <v:shape id="Shape 702" style="position:absolute;width:0;height:86490;left:0;top:0;" coordsize="0,8649098" path="m0,0l0,8649098">
                  <v:stroke weight="1.49442pt" endcap="flat" joinstyle="miter" miterlimit="10" on="true" color="#000000"/>
                  <v:fill on="false" color="#000000" opacity="0"/>
                </v:shape>
                <w10:wrap type="square"/>
              </v:group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6672" behindDoc="0" locked="0" layoutInCell="1" allowOverlap="0" wp14:anchorId="176DF048" wp14:editId="6FA7C921">
            <wp:simplePos x="0" y="0"/>
            <wp:positionH relativeFrom="column">
              <wp:posOffset>1878622</wp:posOffset>
            </wp:positionH>
            <wp:positionV relativeFrom="paragraph">
              <wp:posOffset>1692045</wp:posOffset>
            </wp:positionV>
            <wp:extent cx="3228976" cy="1628775"/>
            <wp:effectExtent l="0" t="0" r="0" b="0"/>
            <wp:wrapSquare wrapText="bothSides"/>
            <wp:docPr id="693" name="Picture 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" name="Picture 693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28976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0" wp14:anchorId="12DBE210" wp14:editId="187C4905">
            <wp:simplePos x="0" y="0"/>
            <wp:positionH relativeFrom="column">
              <wp:posOffset>630403</wp:posOffset>
            </wp:positionH>
            <wp:positionV relativeFrom="paragraph">
              <wp:posOffset>3990757</wp:posOffset>
            </wp:positionV>
            <wp:extent cx="5420678" cy="4613910"/>
            <wp:effectExtent l="0" t="0" r="0" b="0"/>
            <wp:wrapSquare wrapText="bothSides"/>
            <wp:docPr id="701" name="Picture 7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" name="Picture 701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0678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Ensuite nous allons donner à notre serveur une URL classique et la communiquer au DNS pour qu’il puisse la traduire en adresse IP.</w:t>
      </w:r>
    </w:p>
    <w:p w14:paraId="4857DDBE" w14:textId="77777777" w:rsidR="00093985" w:rsidRDefault="008D6CB8">
      <w:pPr>
        <w:spacing w:after="0" w:line="358" w:lineRule="auto"/>
        <w:ind w:left="1064" w:right="4965"/>
      </w:pPr>
      <w:r>
        <w:t xml:space="preserve">— Sélectionnez le serveur DNS </w:t>
      </w:r>
      <w:r>
        <w:rPr>
          <w:b/>
        </w:rPr>
        <w:t xml:space="preserve">192.168.2.10 </w:t>
      </w:r>
      <w:r>
        <w:t xml:space="preserve">— et </w:t>
      </w:r>
      <w:proofErr w:type="gramStart"/>
      <w:r>
        <w:t>installez y</w:t>
      </w:r>
      <w:proofErr w:type="gramEnd"/>
      <w:r>
        <w:t xml:space="preserve"> l’application « </w:t>
      </w:r>
      <w:r>
        <w:rPr>
          <w:b/>
        </w:rPr>
        <w:t xml:space="preserve">DNS server </w:t>
      </w:r>
      <w:r>
        <w:t>».</w:t>
      </w:r>
    </w:p>
    <w:p w14:paraId="6DE2AA2C" w14:textId="77777777" w:rsidR="00093985" w:rsidRDefault="008D6CB8">
      <w:pPr>
        <w:spacing w:after="53"/>
        <w:ind w:left="1064" w:right="9"/>
      </w:pPr>
      <w:r>
        <w:t>— Lancez-la avec un double clic .</w:t>
      </w:r>
    </w:p>
    <w:p w14:paraId="2BA74642" w14:textId="77777777" w:rsidR="00093985" w:rsidRDefault="008D6CB8">
      <w:pPr>
        <w:ind w:left="1374" w:right="267"/>
      </w:pPr>
      <w:r>
        <w:t xml:space="preserve">Prenons comme nom de domaine </w:t>
      </w:r>
      <w:r>
        <w:rPr>
          <w:b/>
        </w:rPr>
        <w:t xml:space="preserve">www.filius.com </w:t>
      </w:r>
      <w:r>
        <w:t xml:space="preserve">et comme adresse IP </w:t>
      </w:r>
      <w:r>
        <w:rPr>
          <w:b/>
          <w:color w:val="FF7F00"/>
        </w:rPr>
        <w:t xml:space="preserve">192.168.0.13 </w:t>
      </w:r>
      <w:r>
        <w:t>puisqu</w:t>
      </w:r>
      <w:bookmarkStart w:id="0" w:name="_GoBack"/>
      <w:bookmarkEnd w:id="0"/>
      <w:r>
        <w:t xml:space="preserve">’il est hébergé sur le serveur </w:t>
      </w:r>
      <w:r>
        <w:rPr>
          <w:b/>
          <w:color w:val="FF7F00"/>
        </w:rPr>
        <w:t xml:space="preserve">192.168.0.13 </w:t>
      </w:r>
      <w:r>
        <w:t>:</w:t>
      </w:r>
    </w:p>
    <w:p w14:paraId="4B3F1796" w14:textId="77777777" w:rsidR="00093985" w:rsidRDefault="008D6CB8">
      <w:pPr>
        <w:spacing w:after="141"/>
        <w:ind w:left="1064" w:right="9"/>
      </w:pPr>
      <w:r>
        <w:t xml:space="preserve">— Dans l’onglet </w:t>
      </w:r>
      <w:r>
        <w:rPr>
          <w:b/>
        </w:rPr>
        <w:t>Adresse (A)</w:t>
      </w:r>
      <w:r>
        <w:t xml:space="preserve">, appuyez sur le bouton « </w:t>
      </w:r>
      <w:r>
        <w:rPr>
          <w:b/>
        </w:rPr>
        <w:t xml:space="preserve">Ajouter </w:t>
      </w:r>
      <w:r>
        <w:t>».</w:t>
      </w:r>
    </w:p>
    <w:p w14:paraId="4E78A584" w14:textId="77777777" w:rsidR="00093985" w:rsidRDefault="008D6CB8">
      <w:pPr>
        <w:numPr>
          <w:ilvl w:val="0"/>
          <w:numId w:val="5"/>
        </w:numPr>
        <w:spacing w:before="315" w:line="321" w:lineRule="auto"/>
        <w:ind w:right="2271" w:hanging="269"/>
      </w:pPr>
      <w:r>
        <w:t xml:space="preserve">Testez la connexion à partir du poste </w:t>
      </w:r>
      <w:r>
        <w:rPr>
          <w:b/>
          <w:color w:val="0000FF"/>
        </w:rPr>
        <w:t xml:space="preserve">192.168.1.10 </w:t>
      </w:r>
      <w:r>
        <w:t xml:space="preserve">en demandant d’accéder à l’URL </w:t>
      </w:r>
      <w:r>
        <w:rPr>
          <w:b/>
        </w:rPr>
        <w:t>http ://www.filius.com</w:t>
      </w:r>
      <w:r>
        <w:t>.</w:t>
      </w:r>
      <w:r>
        <w:br w:type="page"/>
      </w:r>
    </w:p>
    <w:p w14:paraId="0572927F" w14:textId="77777777" w:rsidR="00093985" w:rsidRDefault="008D6CB8">
      <w:pPr>
        <w:spacing w:after="0" w:line="259" w:lineRule="auto"/>
        <w:ind w:left="-12" w:firstLine="0"/>
        <w:jc w:val="left"/>
      </w:pPr>
      <w:r>
        <w:rPr>
          <w:noProof/>
          <w:sz w:val="22"/>
        </w:rPr>
        <w:lastRenderedPageBreak/>
        <mc:AlternateContent>
          <mc:Choice Requires="wpg">
            <w:drawing>
              <wp:inline distT="0" distB="0" distL="0" distR="0" wp14:anchorId="730A0A0C" wp14:editId="1586BD4E">
                <wp:extent cx="7306559" cy="8778154"/>
                <wp:effectExtent l="0" t="0" r="0" b="4445"/>
                <wp:docPr id="6431" name="Group 6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06559" cy="8778154"/>
                          <a:chOff x="0" y="0"/>
                          <a:chExt cx="7306559" cy="8778154"/>
                        </a:xfrm>
                      </wpg:grpSpPr>
                      <wps:wsp>
                        <wps:cNvPr id="719" name="Rectangle 719"/>
                        <wps:cNvSpPr/>
                        <wps:spPr>
                          <a:xfrm>
                            <a:off x="398122" y="314837"/>
                            <a:ext cx="134772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29F205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</w:rPr>
                                <w:t>1.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0" name="Rectangle 720"/>
                        <wps:cNvSpPr/>
                        <wps:spPr>
                          <a:xfrm>
                            <a:off x="568794" y="314837"/>
                            <a:ext cx="6737765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5BCF6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Vous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pouvez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visualiser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les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échanges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de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données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en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faisant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un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clic-droit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sur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le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poste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puis</w:t>
                              </w:r>
                              <w:r>
                                <w:rPr>
                                  <w:spacing w:val="-6"/>
                                  <w:w w:val="113"/>
                                </w:rPr>
                                <w:t xml:space="preserve"> </w:t>
                              </w:r>
                              <w:r>
                                <w:rPr>
                                  <w:w w:val="113"/>
                                </w:rPr>
                                <w:t>«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1" name="Rectangle 721"/>
                        <wps:cNvSpPr/>
                        <wps:spPr>
                          <a:xfrm>
                            <a:off x="5654639" y="315092"/>
                            <a:ext cx="628599" cy="16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534E07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w w:val="117"/>
                                </w:rPr>
                                <w:t>Afficher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2" name="Rectangle 722"/>
                        <wps:cNvSpPr/>
                        <wps:spPr>
                          <a:xfrm>
                            <a:off x="568809" y="487165"/>
                            <a:ext cx="1915122" cy="1641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EB4608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w w:val="114"/>
                                </w:rPr>
                                <w:t>les</w:t>
                              </w:r>
                              <w:proofErr w:type="gramEnd"/>
                              <w:r>
                                <w:rPr>
                                  <w:b/>
                                  <w:spacing w:val="-3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4"/>
                                </w:rPr>
                                <w:t>échanges</w:t>
                              </w:r>
                              <w:r>
                                <w:rPr>
                                  <w:b/>
                                  <w:spacing w:val="-3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4"/>
                                </w:rPr>
                                <w:t>de</w:t>
                              </w:r>
                              <w:r>
                                <w:rPr>
                                  <w:b/>
                                  <w:spacing w:val="-3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4"/>
                                </w:rPr>
                                <w:t>données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2031659" y="486910"/>
                            <a:ext cx="119854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51449D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95"/>
                                </w:rPr>
                                <w:t>».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4" name="Rectangle 724"/>
                        <wps:cNvSpPr/>
                        <wps:spPr>
                          <a:xfrm>
                            <a:off x="568809" y="683366"/>
                            <a:ext cx="5038787" cy="164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8016E5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2"/>
                                </w:rPr>
                                <w:t>On observe les différentes couches du protocole qui sont utilisées.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26" name="Picture 726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1281178" y="981115"/>
                            <a:ext cx="4133850" cy="454723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7" name="Rectangle 727"/>
                        <wps:cNvSpPr/>
                        <wps:spPr>
                          <a:xfrm>
                            <a:off x="398122" y="5769119"/>
                            <a:ext cx="134772" cy="164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09AB8F3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05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8" name="Rectangle 728"/>
                        <wps:cNvSpPr/>
                        <wps:spPr>
                          <a:xfrm>
                            <a:off x="568794" y="5769119"/>
                            <a:ext cx="3605454" cy="164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D11500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Et pour finir, testons simplement la commande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29" name="Rectangle 729"/>
                        <wps:cNvSpPr/>
                        <wps:spPr>
                          <a:xfrm>
                            <a:off x="3284058" y="5769104"/>
                            <a:ext cx="1598450" cy="16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A5163B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w w:val="115"/>
                                </w:rPr>
                                <w:t>host</w:t>
                              </w:r>
                              <w:proofErr w:type="gramEnd"/>
                              <w:r>
                                <w:rPr>
                                  <w:b/>
                                  <w:spacing w:val="-3"/>
                                  <w:w w:val="115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5"/>
                                </w:rPr>
                                <w:t>www.filius.com</w:t>
                              </w:r>
                            </w:p>
                            <w:p w14:paraId="188BA516" w14:textId="77777777" w:rsidR="00AF3DDE" w:rsidRDefault="00AF3DDE"/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6" name="Rectangle 6426"/>
                        <wps:cNvSpPr/>
                        <wps:spPr>
                          <a:xfrm>
                            <a:off x="4538957" y="5769119"/>
                            <a:ext cx="59333" cy="164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939FE26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8" name="Rectangle 6428"/>
                        <wps:cNvSpPr/>
                        <wps:spPr>
                          <a:xfrm>
                            <a:off x="4583569" y="5769119"/>
                            <a:ext cx="435848" cy="164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34A7057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22"/>
                                </w:rPr>
                                <w:t>Linux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7" name="Rectangle 6427"/>
                        <wps:cNvSpPr/>
                        <wps:spPr>
                          <a:xfrm>
                            <a:off x="4911275" y="5769119"/>
                            <a:ext cx="104258" cy="164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04048CC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).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31" name="Rectangle 731"/>
                        <wps:cNvSpPr/>
                        <wps:spPr>
                          <a:xfrm>
                            <a:off x="568810" y="5965576"/>
                            <a:ext cx="6348027" cy="164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D4F0D9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3"/>
                                </w:rPr>
                                <w:t>Nous voyons que le DNS fait son travail en nous fournissant l’adresse IP du serveur.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33" name="Picture 733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1671690" y="6241811"/>
                            <a:ext cx="3352800" cy="419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4" name="Shape 734"/>
                        <wps:cNvSpPr/>
                        <wps:spPr>
                          <a:xfrm>
                            <a:off x="0" y="78204"/>
                            <a:ext cx="186945" cy="132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6945" h="132446">
                                <a:moveTo>
                                  <a:pt x="115504" y="129"/>
                                </a:moveTo>
                                <a:cubicBezTo>
                                  <a:pt x="126713" y="193"/>
                                  <a:pt x="137020" y="773"/>
                                  <a:pt x="143268" y="8117"/>
                                </a:cubicBezTo>
                                <a:cubicBezTo>
                                  <a:pt x="148615" y="14430"/>
                                  <a:pt x="145330" y="17136"/>
                                  <a:pt x="143268" y="18875"/>
                                </a:cubicBezTo>
                                <a:cubicBezTo>
                                  <a:pt x="139274" y="22418"/>
                                  <a:pt x="132704" y="25381"/>
                                  <a:pt x="129418" y="26026"/>
                                </a:cubicBezTo>
                                <a:cubicBezTo>
                                  <a:pt x="128194" y="26219"/>
                                  <a:pt x="126133" y="26283"/>
                                  <a:pt x="125553" y="25575"/>
                                </a:cubicBezTo>
                                <a:cubicBezTo>
                                  <a:pt x="125167" y="25124"/>
                                  <a:pt x="124973" y="24479"/>
                                  <a:pt x="125038" y="24093"/>
                                </a:cubicBezTo>
                                <a:cubicBezTo>
                                  <a:pt x="124716" y="23320"/>
                                  <a:pt x="123878" y="21130"/>
                                  <a:pt x="122461" y="19455"/>
                                </a:cubicBezTo>
                                <a:cubicBezTo>
                                  <a:pt x="116985" y="13013"/>
                                  <a:pt x="107773" y="12884"/>
                                  <a:pt x="99657" y="12755"/>
                                </a:cubicBezTo>
                                <a:cubicBezTo>
                                  <a:pt x="85098" y="12497"/>
                                  <a:pt x="72794" y="14494"/>
                                  <a:pt x="68284" y="15396"/>
                                </a:cubicBezTo>
                                <a:cubicBezTo>
                                  <a:pt x="66803" y="15654"/>
                                  <a:pt x="47284" y="19455"/>
                                  <a:pt x="40262" y="25575"/>
                                </a:cubicBezTo>
                                <a:cubicBezTo>
                                  <a:pt x="36010" y="29633"/>
                                  <a:pt x="35237" y="35753"/>
                                  <a:pt x="39360" y="40648"/>
                                </a:cubicBezTo>
                                <a:cubicBezTo>
                                  <a:pt x="49087" y="52115"/>
                                  <a:pt x="80588" y="52502"/>
                                  <a:pt x="95340" y="52566"/>
                                </a:cubicBezTo>
                                <a:cubicBezTo>
                                  <a:pt x="123749" y="53082"/>
                                  <a:pt x="158665" y="54241"/>
                                  <a:pt x="170132" y="67769"/>
                                </a:cubicBezTo>
                                <a:cubicBezTo>
                                  <a:pt x="186945" y="87610"/>
                                  <a:pt x="143913" y="115568"/>
                                  <a:pt x="93150" y="125360"/>
                                </a:cubicBezTo>
                                <a:cubicBezTo>
                                  <a:pt x="56496" y="132446"/>
                                  <a:pt x="21258" y="126777"/>
                                  <a:pt x="11982" y="115890"/>
                                </a:cubicBezTo>
                                <a:cubicBezTo>
                                  <a:pt x="0" y="101782"/>
                                  <a:pt x="23449" y="89414"/>
                                  <a:pt x="34851" y="87159"/>
                                </a:cubicBezTo>
                                <a:cubicBezTo>
                                  <a:pt x="36655" y="86837"/>
                                  <a:pt x="38265" y="86708"/>
                                  <a:pt x="39038" y="87546"/>
                                </a:cubicBezTo>
                                <a:cubicBezTo>
                                  <a:pt x="41035" y="89929"/>
                                  <a:pt x="30599" y="96242"/>
                                  <a:pt x="30341" y="96242"/>
                                </a:cubicBezTo>
                                <a:cubicBezTo>
                                  <a:pt x="29311" y="100430"/>
                                  <a:pt x="32403" y="104101"/>
                                  <a:pt x="32789" y="104488"/>
                                </a:cubicBezTo>
                                <a:cubicBezTo>
                                  <a:pt x="41164" y="114344"/>
                                  <a:pt x="75371" y="119240"/>
                                  <a:pt x="106292" y="113249"/>
                                </a:cubicBezTo>
                                <a:cubicBezTo>
                                  <a:pt x="118338" y="110930"/>
                                  <a:pt x="137793" y="105454"/>
                                  <a:pt x="146361" y="99077"/>
                                </a:cubicBezTo>
                                <a:cubicBezTo>
                                  <a:pt x="155379" y="91991"/>
                                  <a:pt x="153189" y="83681"/>
                                  <a:pt x="149453" y="79300"/>
                                </a:cubicBezTo>
                                <a:cubicBezTo>
                                  <a:pt x="139339" y="67383"/>
                                  <a:pt x="108224" y="65708"/>
                                  <a:pt x="81361" y="65386"/>
                                </a:cubicBezTo>
                                <a:cubicBezTo>
                                  <a:pt x="62293" y="65128"/>
                                  <a:pt x="29440" y="64806"/>
                                  <a:pt x="18746" y="52115"/>
                                </a:cubicBezTo>
                                <a:cubicBezTo>
                                  <a:pt x="4252" y="35109"/>
                                  <a:pt x="41164" y="11016"/>
                                  <a:pt x="81426" y="3285"/>
                                </a:cubicBezTo>
                                <a:cubicBezTo>
                                  <a:pt x="86515" y="2319"/>
                                  <a:pt x="99270" y="0"/>
                                  <a:pt x="115504" y="129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5" name="Shape 735"/>
                        <wps:cNvSpPr/>
                        <wps:spPr>
                          <a:xfrm>
                            <a:off x="64741" y="0"/>
                            <a:ext cx="142753" cy="192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53" h="192548">
                                <a:moveTo>
                                  <a:pt x="89414" y="0"/>
                                </a:moveTo>
                                <a:cubicBezTo>
                                  <a:pt x="91797" y="0"/>
                                  <a:pt x="90187" y="2769"/>
                                  <a:pt x="76659" y="22095"/>
                                </a:cubicBezTo>
                                <a:cubicBezTo>
                                  <a:pt x="68800" y="33240"/>
                                  <a:pt x="51020" y="58492"/>
                                  <a:pt x="37170" y="78204"/>
                                </a:cubicBezTo>
                                <a:cubicBezTo>
                                  <a:pt x="23320" y="97981"/>
                                  <a:pt x="12111" y="114214"/>
                                  <a:pt x="12240" y="114343"/>
                                </a:cubicBezTo>
                                <a:cubicBezTo>
                                  <a:pt x="12433" y="114472"/>
                                  <a:pt x="15654" y="114923"/>
                                  <a:pt x="19455" y="115374"/>
                                </a:cubicBezTo>
                                <a:cubicBezTo>
                                  <a:pt x="33112" y="116920"/>
                                  <a:pt x="42130" y="119368"/>
                                  <a:pt x="50762" y="123749"/>
                                </a:cubicBezTo>
                                <a:cubicBezTo>
                                  <a:pt x="54885" y="125939"/>
                                  <a:pt x="57204" y="127614"/>
                                  <a:pt x="61198" y="131543"/>
                                </a:cubicBezTo>
                                <a:cubicBezTo>
                                  <a:pt x="66610" y="136954"/>
                                  <a:pt x="69186" y="141077"/>
                                  <a:pt x="70668" y="146875"/>
                                </a:cubicBezTo>
                                <a:cubicBezTo>
                                  <a:pt x="71054" y="148550"/>
                                  <a:pt x="71634" y="149967"/>
                                  <a:pt x="71892" y="149967"/>
                                </a:cubicBezTo>
                                <a:cubicBezTo>
                                  <a:pt x="72729" y="149967"/>
                                  <a:pt x="76530" y="144427"/>
                                  <a:pt x="108031" y="97401"/>
                                </a:cubicBezTo>
                                <a:cubicBezTo>
                                  <a:pt x="125038" y="72020"/>
                                  <a:pt x="139468" y="50762"/>
                                  <a:pt x="140047" y="50117"/>
                                </a:cubicBezTo>
                                <a:cubicBezTo>
                                  <a:pt x="141529" y="48507"/>
                                  <a:pt x="142753" y="49667"/>
                                  <a:pt x="141722" y="51664"/>
                                </a:cubicBezTo>
                                <a:cubicBezTo>
                                  <a:pt x="141272" y="52436"/>
                                  <a:pt x="131029" y="68090"/>
                                  <a:pt x="118918" y="86514"/>
                                </a:cubicBezTo>
                                <a:cubicBezTo>
                                  <a:pt x="106807" y="104938"/>
                                  <a:pt x="92957" y="126003"/>
                                  <a:pt x="88126" y="133347"/>
                                </a:cubicBezTo>
                                <a:cubicBezTo>
                                  <a:pt x="77239" y="149967"/>
                                  <a:pt x="73245" y="156345"/>
                                  <a:pt x="71763" y="159694"/>
                                </a:cubicBezTo>
                                <a:cubicBezTo>
                                  <a:pt x="70732" y="162014"/>
                                  <a:pt x="70088" y="162529"/>
                                  <a:pt x="65708" y="164655"/>
                                </a:cubicBezTo>
                                <a:cubicBezTo>
                                  <a:pt x="60232" y="167360"/>
                                  <a:pt x="5540" y="191775"/>
                                  <a:pt x="3801" y="192290"/>
                                </a:cubicBezTo>
                                <a:cubicBezTo>
                                  <a:pt x="3028" y="192548"/>
                                  <a:pt x="2190" y="192162"/>
                                  <a:pt x="1353" y="191260"/>
                                </a:cubicBezTo>
                                <a:lnTo>
                                  <a:pt x="0" y="189843"/>
                                </a:lnTo>
                                <a:lnTo>
                                  <a:pt x="1804" y="158213"/>
                                </a:lnTo>
                                <a:cubicBezTo>
                                  <a:pt x="4059" y="119239"/>
                                  <a:pt x="4059" y="119175"/>
                                  <a:pt x="5605" y="116598"/>
                                </a:cubicBezTo>
                                <a:cubicBezTo>
                                  <a:pt x="6313" y="115439"/>
                                  <a:pt x="16491" y="101073"/>
                                  <a:pt x="28216" y="84710"/>
                                </a:cubicBezTo>
                                <a:cubicBezTo>
                                  <a:pt x="40004" y="68284"/>
                                  <a:pt x="58364" y="42516"/>
                                  <a:pt x="69058" y="27441"/>
                                </a:cubicBezTo>
                                <a:cubicBezTo>
                                  <a:pt x="79816" y="12302"/>
                                  <a:pt x="88963" y="0"/>
                                  <a:pt x="89414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6" name="Shape 736"/>
                        <wps:cNvSpPr/>
                        <wps:spPr>
                          <a:xfrm>
                            <a:off x="68993" y="122714"/>
                            <a:ext cx="59588" cy="6571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88" h="65711">
                                <a:moveTo>
                                  <a:pt x="7934" y="125"/>
                                </a:moveTo>
                                <a:cubicBezTo>
                                  <a:pt x="14740" y="499"/>
                                  <a:pt x="28377" y="2758"/>
                                  <a:pt x="34657" y="4835"/>
                                </a:cubicBezTo>
                                <a:cubicBezTo>
                                  <a:pt x="49667" y="9796"/>
                                  <a:pt x="58299" y="18943"/>
                                  <a:pt x="59072" y="30668"/>
                                </a:cubicBezTo>
                                <a:cubicBezTo>
                                  <a:pt x="59588" y="37625"/>
                                  <a:pt x="59330" y="38140"/>
                                  <a:pt x="54627" y="40524"/>
                                </a:cubicBezTo>
                                <a:cubicBezTo>
                                  <a:pt x="50247" y="42714"/>
                                  <a:pt x="38201" y="48190"/>
                                  <a:pt x="22869" y="54889"/>
                                </a:cubicBezTo>
                                <a:cubicBezTo>
                                  <a:pt x="17329" y="57273"/>
                                  <a:pt x="12626" y="59270"/>
                                  <a:pt x="12433" y="59270"/>
                                </a:cubicBezTo>
                                <a:cubicBezTo>
                                  <a:pt x="12175" y="59270"/>
                                  <a:pt x="451" y="65711"/>
                                  <a:pt x="0" y="64874"/>
                                </a:cubicBezTo>
                                <a:cubicBezTo>
                                  <a:pt x="1481" y="57144"/>
                                  <a:pt x="258" y="55147"/>
                                  <a:pt x="837" y="47223"/>
                                </a:cubicBezTo>
                                <a:cubicBezTo>
                                  <a:pt x="1031" y="45162"/>
                                  <a:pt x="1739" y="33953"/>
                                  <a:pt x="2383" y="22293"/>
                                </a:cubicBezTo>
                                <a:cubicBezTo>
                                  <a:pt x="3028" y="10569"/>
                                  <a:pt x="3736" y="713"/>
                                  <a:pt x="3930" y="455"/>
                                </a:cubicBezTo>
                                <a:cubicBezTo>
                                  <a:pt x="4155" y="84"/>
                                  <a:pt x="5665" y="0"/>
                                  <a:pt x="7934" y="12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7" name="Shape 737"/>
                        <wps:cNvSpPr/>
                        <wps:spPr>
                          <a:xfrm>
                            <a:off x="64741" y="0"/>
                            <a:ext cx="142753" cy="1925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2753" h="192548">
                                <a:moveTo>
                                  <a:pt x="1353" y="191260"/>
                                </a:moveTo>
                                <a:lnTo>
                                  <a:pt x="0" y="189843"/>
                                </a:lnTo>
                                <a:lnTo>
                                  <a:pt x="1804" y="158213"/>
                                </a:lnTo>
                                <a:cubicBezTo>
                                  <a:pt x="4059" y="119239"/>
                                  <a:pt x="4059" y="119175"/>
                                  <a:pt x="5605" y="116598"/>
                                </a:cubicBezTo>
                                <a:cubicBezTo>
                                  <a:pt x="6313" y="115439"/>
                                  <a:pt x="16491" y="101073"/>
                                  <a:pt x="28216" y="84710"/>
                                </a:cubicBezTo>
                                <a:cubicBezTo>
                                  <a:pt x="40004" y="68284"/>
                                  <a:pt x="58364" y="42516"/>
                                  <a:pt x="69058" y="27441"/>
                                </a:cubicBezTo>
                                <a:cubicBezTo>
                                  <a:pt x="79816" y="12302"/>
                                  <a:pt x="88963" y="0"/>
                                  <a:pt x="89414" y="0"/>
                                </a:cubicBezTo>
                                <a:cubicBezTo>
                                  <a:pt x="91797" y="0"/>
                                  <a:pt x="90187" y="2769"/>
                                  <a:pt x="76659" y="22095"/>
                                </a:cubicBezTo>
                                <a:cubicBezTo>
                                  <a:pt x="68800" y="33240"/>
                                  <a:pt x="51020" y="58492"/>
                                  <a:pt x="37170" y="78204"/>
                                </a:cubicBezTo>
                                <a:cubicBezTo>
                                  <a:pt x="23320" y="97981"/>
                                  <a:pt x="12111" y="114214"/>
                                  <a:pt x="12240" y="114343"/>
                                </a:cubicBezTo>
                                <a:cubicBezTo>
                                  <a:pt x="12433" y="114472"/>
                                  <a:pt x="15654" y="114923"/>
                                  <a:pt x="19455" y="115374"/>
                                </a:cubicBezTo>
                                <a:cubicBezTo>
                                  <a:pt x="33112" y="116920"/>
                                  <a:pt x="42130" y="119368"/>
                                  <a:pt x="50762" y="123749"/>
                                </a:cubicBezTo>
                                <a:cubicBezTo>
                                  <a:pt x="54885" y="125939"/>
                                  <a:pt x="57204" y="127614"/>
                                  <a:pt x="61198" y="131543"/>
                                </a:cubicBezTo>
                                <a:cubicBezTo>
                                  <a:pt x="66610" y="136954"/>
                                  <a:pt x="69186" y="141077"/>
                                  <a:pt x="70668" y="146875"/>
                                </a:cubicBezTo>
                                <a:cubicBezTo>
                                  <a:pt x="71054" y="148550"/>
                                  <a:pt x="71634" y="149967"/>
                                  <a:pt x="71892" y="149967"/>
                                </a:cubicBezTo>
                                <a:cubicBezTo>
                                  <a:pt x="72729" y="149967"/>
                                  <a:pt x="76530" y="144427"/>
                                  <a:pt x="108031" y="97401"/>
                                </a:cubicBezTo>
                                <a:cubicBezTo>
                                  <a:pt x="125038" y="72020"/>
                                  <a:pt x="139468" y="50762"/>
                                  <a:pt x="140047" y="50117"/>
                                </a:cubicBezTo>
                                <a:cubicBezTo>
                                  <a:pt x="141529" y="48507"/>
                                  <a:pt x="142753" y="49667"/>
                                  <a:pt x="141722" y="51664"/>
                                </a:cubicBezTo>
                                <a:cubicBezTo>
                                  <a:pt x="141272" y="52436"/>
                                  <a:pt x="131029" y="68090"/>
                                  <a:pt x="118918" y="86514"/>
                                </a:cubicBezTo>
                                <a:cubicBezTo>
                                  <a:pt x="106807" y="104938"/>
                                  <a:pt x="92957" y="126003"/>
                                  <a:pt x="88126" y="133347"/>
                                </a:cubicBezTo>
                                <a:cubicBezTo>
                                  <a:pt x="77239" y="149967"/>
                                  <a:pt x="73245" y="156345"/>
                                  <a:pt x="71763" y="159694"/>
                                </a:cubicBezTo>
                                <a:cubicBezTo>
                                  <a:pt x="70732" y="162014"/>
                                  <a:pt x="70088" y="162529"/>
                                  <a:pt x="65708" y="164655"/>
                                </a:cubicBezTo>
                                <a:cubicBezTo>
                                  <a:pt x="60232" y="167360"/>
                                  <a:pt x="5540" y="191775"/>
                                  <a:pt x="3801" y="192290"/>
                                </a:cubicBezTo>
                                <a:cubicBezTo>
                                  <a:pt x="3028" y="192548"/>
                                  <a:pt x="2190" y="192162"/>
                                  <a:pt x="1353" y="191260"/>
                                </a:cubicBezTo>
                                <a:close/>
                              </a:path>
                            </a:pathLst>
                          </a:custGeom>
                          <a:ln w="3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8" name="Shape 738"/>
                        <wps:cNvSpPr/>
                        <wps:spPr>
                          <a:xfrm>
                            <a:off x="68993" y="121687"/>
                            <a:ext cx="59588" cy="6673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588" h="66738">
                                <a:moveTo>
                                  <a:pt x="22869" y="55916"/>
                                </a:moveTo>
                                <a:cubicBezTo>
                                  <a:pt x="38201" y="49216"/>
                                  <a:pt x="50247" y="43741"/>
                                  <a:pt x="54627" y="41550"/>
                                </a:cubicBezTo>
                                <a:cubicBezTo>
                                  <a:pt x="59330" y="39167"/>
                                  <a:pt x="59588" y="38652"/>
                                  <a:pt x="59072" y="31694"/>
                                </a:cubicBezTo>
                                <a:cubicBezTo>
                                  <a:pt x="58299" y="19970"/>
                                  <a:pt x="49667" y="10822"/>
                                  <a:pt x="34657" y="5862"/>
                                </a:cubicBezTo>
                                <a:cubicBezTo>
                                  <a:pt x="26283" y="3092"/>
                                  <a:pt x="4831" y="0"/>
                                  <a:pt x="3930" y="1482"/>
                                </a:cubicBezTo>
                                <a:cubicBezTo>
                                  <a:pt x="3736" y="1739"/>
                                  <a:pt x="3028" y="11595"/>
                                  <a:pt x="2383" y="23320"/>
                                </a:cubicBezTo>
                                <a:cubicBezTo>
                                  <a:pt x="1739" y="34980"/>
                                  <a:pt x="1031" y="46188"/>
                                  <a:pt x="837" y="48250"/>
                                </a:cubicBezTo>
                                <a:cubicBezTo>
                                  <a:pt x="258" y="56174"/>
                                  <a:pt x="1481" y="58170"/>
                                  <a:pt x="0" y="65901"/>
                                </a:cubicBezTo>
                                <a:cubicBezTo>
                                  <a:pt x="451" y="66738"/>
                                  <a:pt x="12175" y="60296"/>
                                  <a:pt x="12433" y="60296"/>
                                </a:cubicBezTo>
                                <a:cubicBezTo>
                                  <a:pt x="12626" y="60296"/>
                                  <a:pt x="17329" y="58299"/>
                                  <a:pt x="22869" y="55916"/>
                                </a:cubicBezTo>
                                <a:close/>
                              </a:path>
                            </a:pathLst>
                          </a:custGeom>
                          <a:ln w="3194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9" name="Shape 739"/>
                        <wps:cNvSpPr/>
                        <wps:spPr>
                          <a:xfrm>
                            <a:off x="92120" y="6441"/>
                            <a:ext cx="77625" cy="1114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7625" h="111445">
                                <a:moveTo>
                                  <a:pt x="0" y="111445"/>
                                </a:moveTo>
                                <a:lnTo>
                                  <a:pt x="77625" y="0"/>
                                </a:lnTo>
                              </a:path>
                            </a:pathLst>
                          </a:custGeom>
                          <a:ln w="5021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0" name="Shape 740"/>
                        <wps:cNvSpPr/>
                        <wps:spPr>
                          <a:xfrm>
                            <a:off x="113442" y="16556"/>
                            <a:ext cx="74083" cy="10906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4083" h="109061">
                                <a:moveTo>
                                  <a:pt x="0" y="109061"/>
                                </a:moveTo>
                                <a:lnTo>
                                  <a:pt x="74083" y="0"/>
                                </a:lnTo>
                              </a:path>
                            </a:pathLst>
                          </a:custGeom>
                          <a:ln w="5021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1" name="Shape 741"/>
                        <wps:cNvSpPr/>
                        <wps:spPr>
                          <a:xfrm>
                            <a:off x="127679" y="34914"/>
                            <a:ext cx="70539" cy="10255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539" h="102556">
                                <a:moveTo>
                                  <a:pt x="0" y="102556"/>
                                </a:moveTo>
                                <a:lnTo>
                                  <a:pt x="69315" y="2385"/>
                                </a:lnTo>
                                <a:lnTo>
                                  <a:pt x="70539" y="0"/>
                                </a:lnTo>
                              </a:path>
                            </a:pathLst>
                          </a:custGeom>
                          <a:ln w="5021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2" name="Shape 742"/>
                        <wps:cNvSpPr/>
                        <wps:spPr>
                          <a:xfrm>
                            <a:off x="77625" y="4702"/>
                            <a:ext cx="83552" cy="111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3552" h="111446">
                                <a:moveTo>
                                  <a:pt x="76272" y="64"/>
                                </a:moveTo>
                                <a:cubicBezTo>
                                  <a:pt x="77367" y="0"/>
                                  <a:pt x="81619" y="3350"/>
                                  <a:pt x="82392" y="4832"/>
                                </a:cubicBezTo>
                                <a:cubicBezTo>
                                  <a:pt x="83552" y="7086"/>
                                  <a:pt x="83423" y="8697"/>
                                  <a:pt x="81877" y="12304"/>
                                </a:cubicBezTo>
                                <a:cubicBezTo>
                                  <a:pt x="80331" y="15847"/>
                                  <a:pt x="13850" y="111446"/>
                                  <a:pt x="12948" y="111381"/>
                                </a:cubicBezTo>
                                <a:cubicBezTo>
                                  <a:pt x="12626" y="111381"/>
                                  <a:pt x="9727" y="110930"/>
                                  <a:pt x="6442" y="110479"/>
                                </a:cubicBezTo>
                                <a:cubicBezTo>
                                  <a:pt x="3221" y="109964"/>
                                  <a:pt x="451" y="109448"/>
                                  <a:pt x="322" y="109384"/>
                                </a:cubicBezTo>
                                <a:cubicBezTo>
                                  <a:pt x="0" y="109126"/>
                                  <a:pt x="17458" y="83810"/>
                                  <a:pt x="46382" y="42711"/>
                                </a:cubicBezTo>
                                <a:cubicBezTo>
                                  <a:pt x="59523" y="23964"/>
                                  <a:pt x="71505" y="6700"/>
                                  <a:pt x="73051" y="4316"/>
                                </a:cubicBezTo>
                                <a:cubicBezTo>
                                  <a:pt x="74597" y="1997"/>
                                  <a:pt x="76015" y="64"/>
                                  <a:pt x="76272" y="64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3" name="Shape 743"/>
                        <wps:cNvSpPr/>
                        <wps:spPr>
                          <a:xfrm>
                            <a:off x="95083" y="14831"/>
                            <a:ext cx="88191" cy="1072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191" h="107242">
                                <a:moveTo>
                                  <a:pt x="79855" y="32"/>
                                </a:moveTo>
                                <a:cubicBezTo>
                                  <a:pt x="82328" y="65"/>
                                  <a:pt x="84454" y="951"/>
                                  <a:pt x="86194" y="2691"/>
                                </a:cubicBezTo>
                                <a:lnTo>
                                  <a:pt x="88191" y="4686"/>
                                </a:lnTo>
                                <a:lnTo>
                                  <a:pt x="53403" y="55965"/>
                                </a:lnTo>
                                <a:cubicBezTo>
                                  <a:pt x="32274" y="87143"/>
                                  <a:pt x="18295" y="107242"/>
                                  <a:pt x="17780" y="107178"/>
                                </a:cubicBezTo>
                                <a:cubicBezTo>
                                  <a:pt x="17264" y="107178"/>
                                  <a:pt x="15267" y="106469"/>
                                  <a:pt x="13399" y="105696"/>
                                </a:cubicBezTo>
                                <a:cubicBezTo>
                                  <a:pt x="11467" y="104859"/>
                                  <a:pt x="7666" y="103699"/>
                                  <a:pt x="4960" y="102991"/>
                                </a:cubicBezTo>
                                <a:lnTo>
                                  <a:pt x="0" y="101831"/>
                                </a:lnTo>
                                <a:lnTo>
                                  <a:pt x="1739" y="99383"/>
                                </a:lnTo>
                                <a:cubicBezTo>
                                  <a:pt x="2706" y="98030"/>
                                  <a:pt x="17973" y="76128"/>
                                  <a:pt x="35688" y="50682"/>
                                </a:cubicBezTo>
                                <a:lnTo>
                                  <a:pt x="67898" y="4429"/>
                                </a:lnTo>
                                <a:lnTo>
                                  <a:pt x="71440" y="2496"/>
                                </a:lnTo>
                                <a:cubicBezTo>
                                  <a:pt x="74565" y="821"/>
                                  <a:pt x="77383" y="0"/>
                                  <a:pt x="79855" y="32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4" name="Shape 744"/>
                        <wps:cNvSpPr/>
                        <wps:spPr>
                          <a:xfrm>
                            <a:off x="117050" y="22031"/>
                            <a:ext cx="76465" cy="11131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465" h="111316">
                                <a:moveTo>
                                  <a:pt x="68478" y="579"/>
                                </a:moveTo>
                                <a:cubicBezTo>
                                  <a:pt x="68864" y="0"/>
                                  <a:pt x="71892" y="2771"/>
                                  <a:pt x="73825" y="5604"/>
                                </a:cubicBezTo>
                                <a:cubicBezTo>
                                  <a:pt x="75693" y="8310"/>
                                  <a:pt x="76079" y="9469"/>
                                  <a:pt x="76272" y="12626"/>
                                </a:cubicBezTo>
                                <a:cubicBezTo>
                                  <a:pt x="76465" y="14945"/>
                                  <a:pt x="76272" y="16877"/>
                                  <a:pt x="75757" y="17779"/>
                                </a:cubicBezTo>
                                <a:cubicBezTo>
                                  <a:pt x="74727" y="19712"/>
                                  <a:pt x="13013" y="108997"/>
                                  <a:pt x="11853" y="110286"/>
                                </a:cubicBezTo>
                                <a:cubicBezTo>
                                  <a:pt x="10887" y="111316"/>
                                  <a:pt x="10694" y="111188"/>
                                  <a:pt x="7924" y="108353"/>
                                </a:cubicBezTo>
                                <a:cubicBezTo>
                                  <a:pt x="6313" y="106678"/>
                                  <a:pt x="3801" y="104617"/>
                                  <a:pt x="2383" y="103779"/>
                                </a:cubicBezTo>
                                <a:cubicBezTo>
                                  <a:pt x="966" y="102942"/>
                                  <a:pt x="0" y="101976"/>
                                  <a:pt x="129" y="101525"/>
                                </a:cubicBezTo>
                                <a:cubicBezTo>
                                  <a:pt x="322" y="101074"/>
                                  <a:pt x="65515" y="4702"/>
                                  <a:pt x="68478" y="579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5" name="Shape 745"/>
                        <wps:cNvSpPr/>
                        <wps:spPr>
                          <a:xfrm>
                            <a:off x="130642" y="42064"/>
                            <a:ext cx="72858" cy="1080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858" h="108032">
                                <a:moveTo>
                                  <a:pt x="65965" y="0"/>
                                </a:moveTo>
                                <a:cubicBezTo>
                                  <a:pt x="68607" y="0"/>
                                  <a:pt x="72858" y="4832"/>
                                  <a:pt x="72858" y="7795"/>
                                </a:cubicBezTo>
                                <a:cubicBezTo>
                                  <a:pt x="72858" y="8826"/>
                                  <a:pt x="68414" y="15912"/>
                                  <a:pt x="59459" y="29118"/>
                                </a:cubicBezTo>
                                <a:cubicBezTo>
                                  <a:pt x="52115" y="40005"/>
                                  <a:pt x="37685" y="61328"/>
                                  <a:pt x="27507" y="76466"/>
                                </a:cubicBezTo>
                                <a:cubicBezTo>
                                  <a:pt x="6893" y="106937"/>
                                  <a:pt x="6120" y="108032"/>
                                  <a:pt x="5669" y="106743"/>
                                </a:cubicBezTo>
                                <a:cubicBezTo>
                                  <a:pt x="5540" y="106228"/>
                                  <a:pt x="4960" y="104489"/>
                                  <a:pt x="4445" y="102814"/>
                                </a:cubicBezTo>
                                <a:cubicBezTo>
                                  <a:pt x="3930" y="101139"/>
                                  <a:pt x="2706" y="98562"/>
                                  <a:pt x="1740" y="97016"/>
                                </a:cubicBezTo>
                                <a:lnTo>
                                  <a:pt x="0" y="94246"/>
                                </a:lnTo>
                                <a:lnTo>
                                  <a:pt x="32596" y="47155"/>
                                </a:lnTo>
                                <a:cubicBezTo>
                                  <a:pt x="50570" y="21195"/>
                                  <a:pt x="65579" y="0"/>
                                  <a:pt x="6596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D4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6" name="Shape 746"/>
                        <wps:cNvSpPr/>
                        <wps:spPr>
                          <a:xfrm>
                            <a:off x="68864" y="158406"/>
                            <a:ext cx="28409" cy="167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409" h="16749">
                                <a:moveTo>
                                  <a:pt x="0" y="709"/>
                                </a:moveTo>
                                <a:cubicBezTo>
                                  <a:pt x="15525" y="0"/>
                                  <a:pt x="24737" y="5605"/>
                                  <a:pt x="28409" y="16749"/>
                                </a:cubicBezTo>
                              </a:path>
                            </a:pathLst>
                          </a:custGeom>
                          <a:ln w="4017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7" name="Shape 747"/>
                        <wps:cNvSpPr/>
                        <wps:spPr>
                          <a:xfrm>
                            <a:off x="69057" y="161112"/>
                            <a:ext cx="26347" cy="264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347" h="26476">
                                <a:moveTo>
                                  <a:pt x="1933" y="64"/>
                                </a:moveTo>
                                <a:cubicBezTo>
                                  <a:pt x="2448" y="0"/>
                                  <a:pt x="5540" y="129"/>
                                  <a:pt x="6828" y="258"/>
                                </a:cubicBezTo>
                                <a:cubicBezTo>
                                  <a:pt x="9405" y="515"/>
                                  <a:pt x="12240" y="1160"/>
                                  <a:pt x="14172" y="1868"/>
                                </a:cubicBezTo>
                                <a:cubicBezTo>
                                  <a:pt x="15461" y="2319"/>
                                  <a:pt x="17329" y="3285"/>
                                  <a:pt x="18359" y="3994"/>
                                </a:cubicBezTo>
                                <a:cubicBezTo>
                                  <a:pt x="19583" y="4767"/>
                                  <a:pt x="20356" y="5411"/>
                                  <a:pt x="21452" y="6571"/>
                                </a:cubicBezTo>
                                <a:cubicBezTo>
                                  <a:pt x="22998" y="8117"/>
                                  <a:pt x="24028" y="9598"/>
                                  <a:pt x="25059" y="11660"/>
                                </a:cubicBezTo>
                                <a:cubicBezTo>
                                  <a:pt x="25574" y="12755"/>
                                  <a:pt x="26347" y="14752"/>
                                  <a:pt x="26283" y="14816"/>
                                </a:cubicBezTo>
                                <a:cubicBezTo>
                                  <a:pt x="26154" y="14945"/>
                                  <a:pt x="15332" y="19583"/>
                                  <a:pt x="13657" y="20228"/>
                                </a:cubicBezTo>
                                <a:cubicBezTo>
                                  <a:pt x="12948" y="20485"/>
                                  <a:pt x="12046" y="20872"/>
                                  <a:pt x="11660" y="21065"/>
                                </a:cubicBezTo>
                                <a:cubicBezTo>
                                  <a:pt x="3672" y="25123"/>
                                  <a:pt x="1417" y="26219"/>
                                  <a:pt x="322" y="26412"/>
                                </a:cubicBezTo>
                                <a:lnTo>
                                  <a:pt x="0" y="26476"/>
                                </a:lnTo>
                                <a:lnTo>
                                  <a:pt x="193" y="25252"/>
                                </a:lnTo>
                                <a:cubicBezTo>
                                  <a:pt x="644" y="22611"/>
                                  <a:pt x="709" y="22225"/>
                                  <a:pt x="773" y="15911"/>
                                </a:cubicBezTo>
                                <a:cubicBezTo>
                                  <a:pt x="837" y="10694"/>
                                  <a:pt x="837" y="9470"/>
                                  <a:pt x="1031" y="6635"/>
                                </a:cubicBezTo>
                                <a:cubicBezTo>
                                  <a:pt x="1160" y="4831"/>
                                  <a:pt x="1288" y="2641"/>
                                  <a:pt x="1353" y="1739"/>
                                </a:cubicBezTo>
                                <a:lnTo>
                                  <a:pt x="1482" y="129"/>
                                </a:lnTo>
                                <a:lnTo>
                                  <a:pt x="1933" y="64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8" name="Shape 748"/>
                        <wps:cNvSpPr/>
                        <wps:spPr>
                          <a:xfrm>
                            <a:off x="70797" y="123104"/>
                            <a:ext cx="58106" cy="51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6" h="51342">
                                <a:moveTo>
                                  <a:pt x="2512" y="0"/>
                                </a:moveTo>
                                <a:lnTo>
                                  <a:pt x="7923" y="322"/>
                                </a:lnTo>
                                <a:cubicBezTo>
                                  <a:pt x="13270" y="580"/>
                                  <a:pt x="23642" y="2255"/>
                                  <a:pt x="29311" y="3736"/>
                                </a:cubicBezTo>
                                <a:cubicBezTo>
                                  <a:pt x="40842" y="6700"/>
                                  <a:pt x="50440" y="13335"/>
                                  <a:pt x="54305" y="20936"/>
                                </a:cubicBezTo>
                                <a:cubicBezTo>
                                  <a:pt x="57140" y="26412"/>
                                  <a:pt x="58106" y="35495"/>
                                  <a:pt x="56109" y="37621"/>
                                </a:cubicBezTo>
                                <a:cubicBezTo>
                                  <a:pt x="55207" y="38652"/>
                                  <a:pt x="50505" y="41035"/>
                                  <a:pt x="38651" y="46382"/>
                                </a:cubicBezTo>
                                <a:cubicBezTo>
                                  <a:pt x="27636" y="51342"/>
                                  <a:pt x="28602" y="51149"/>
                                  <a:pt x="27443" y="48572"/>
                                </a:cubicBezTo>
                                <a:cubicBezTo>
                                  <a:pt x="23642" y="40004"/>
                                  <a:pt x="15525" y="34851"/>
                                  <a:pt x="4380" y="34013"/>
                                </a:cubicBezTo>
                                <a:lnTo>
                                  <a:pt x="0" y="33691"/>
                                </a:lnTo>
                                <a:lnTo>
                                  <a:pt x="258" y="30277"/>
                                </a:lnTo>
                                <a:cubicBezTo>
                                  <a:pt x="386" y="28409"/>
                                  <a:pt x="837" y="21516"/>
                                  <a:pt x="1224" y="15074"/>
                                </a:cubicBezTo>
                                <a:cubicBezTo>
                                  <a:pt x="1675" y="8568"/>
                                  <a:pt x="2061" y="2512"/>
                                  <a:pt x="2255" y="1610"/>
                                </a:cubicBezTo>
                                <a:lnTo>
                                  <a:pt x="251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E9C6A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9" name="Shape 749"/>
                        <wps:cNvSpPr/>
                        <wps:spPr>
                          <a:xfrm>
                            <a:off x="70797" y="123104"/>
                            <a:ext cx="58106" cy="5134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106" h="51342">
                                <a:moveTo>
                                  <a:pt x="27443" y="48572"/>
                                </a:moveTo>
                                <a:cubicBezTo>
                                  <a:pt x="23642" y="40004"/>
                                  <a:pt x="15525" y="34851"/>
                                  <a:pt x="4380" y="34013"/>
                                </a:cubicBezTo>
                                <a:lnTo>
                                  <a:pt x="0" y="33691"/>
                                </a:lnTo>
                                <a:lnTo>
                                  <a:pt x="258" y="30277"/>
                                </a:lnTo>
                                <a:cubicBezTo>
                                  <a:pt x="386" y="28409"/>
                                  <a:pt x="837" y="21516"/>
                                  <a:pt x="1224" y="15074"/>
                                </a:cubicBezTo>
                                <a:cubicBezTo>
                                  <a:pt x="1675" y="8568"/>
                                  <a:pt x="2061" y="2512"/>
                                  <a:pt x="2255" y="1610"/>
                                </a:cubicBezTo>
                                <a:lnTo>
                                  <a:pt x="2512" y="0"/>
                                </a:lnTo>
                                <a:lnTo>
                                  <a:pt x="7923" y="322"/>
                                </a:lnTo>
                                <a:cubicBezTo>
                                  <a:pt x="13270" y="580"/>
                                  <a:pt x="23642" y="2255"/>
                                  <a:pt x="29311" y="3736"/>
                                </a:cubicBezTo>
                                <a:cubicBezTo>
                                  <a:pt x="40842" y="6700"/>
                                  <a:pt x="50440" y="13335"/>
                                  <a:pt x="54305" y="20936"/>
                                </a:cubicBezTo>
                                <a:cubicBezTo>
                                  <a:pt x="57140" y="26412"/>
                                  <a:pt x="58106" y="35495"/>
                                  <a:pt x="56109" y="37621"/>
                                </a:cubicBezTo>
                                <a:cubicBezTo>
                                  <a:pt x="55207" y="38652"/>
                                  <a:pt x="50505" y="41035"/>
                                  <a:pt x="38651" y="46382"/>
                                </a:cubicBezTo>
                                <a:cubicBezTo>
                                  <a:pt x="27636" y="51342"/>
                                  <a:pt x="28602" y="51149"/>
                                  <a:pt x="27443" y="48572"/>
                                </a:cubicBezTo>
                                <a:close/>
                              </a:path>
                            </a:pathLst>
                          </a:custGeom>
                          <a:ln w="3" cap="rnd">
                            <a:round/>
                          </a:ln>
                        </wps:spPr>
                        <wps:style>
                          <a:lnRef idx="1">
                            <a:srgbClr val="695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0" name="Rectangle 750"/>
                        <wps:cNvSpPr/>
                        <wps:spPr>
                          <a:xfrm>
                            <a:off x="222443" y="158751"/>
                            <a:ext cx="867588" cy="1798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ACFC9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B25900"/>
                                  <w:w w:val="116"/>
                                  <w:sz w:val="22"/>
                                </w:rPr>
                                <w:t>Exercice7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1" name="Shape 751"/>
                        <wps:cNvSpPr/>
                        <wps:spPr>
                          <a:xfrm>
                            <a:off x="114899" y="303477"/>
                            <a:ext cx="0" cy="634794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347947">
                                <a:moveTo>
                                  <a:pt x="0" y="0"/>
                                </a:moveTo>
                                <a:lnTo>
                                  <a:pt x="0" y="6347947"/>
                                </a:lnTo>
                              </a:path>
                            </a:pathLst>
                          </a:custGeom>
                          <a:ln w="18979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86" name="Shape 7886"/>
                        <wps:cNvSpPr/>
                        <wps:spPr>
                          <a:xfrm>
                            <a:off x="414044" y="6776449"/>
                            <a:ext cx="5328071" cy="570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8071" h="570957">
                                <a:moveTo>
                                  <a:pt x="0" y="0"/>
                                </a:moveTo>
                                <a:lnTo>
                                  <a:pt x="5328071" y="0"/>
                                </a:lnTo>
                                <a:lnTo>
                                  <a:pt x="5328071" y="570957"/>
                                </a:lnTo>
                                <a:lnTo>
                                  <a:pt x="0" y="5709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B2B2B2">
                              <a:alpha val="49803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87" name="Shape 7887"/>
                        <wps:cNvSpPr/>
                        <wps:spPr>
                          <a:xfrm>
                            <a:off x="367350" y="6729755"/>
                            <a:ext cx="5328071" cy="57095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28071" h="570957">
                                <a:moveTo>
                                  <a:pt x="0" y="0"/>
                                </a:moveTo>
                                <a:lnTo>
                                  <a:pt x="5328071" y="0"/>
                                </a:lnTo>
                                <a:lnTo>
                                  <a:pt x="5328071" y="570957"/>
                                </a:lnTo>
                                <a:lnTo>
                                  <a:pt x="0" y="570957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2E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5" name="Rectangle 755"/>
                        <wps:cNvSpPr/>
                        <wps:spPr>
                          <a:xfrm>
                            <a:off x="633059" y="7127550"/>
                            <a:ext cx="3936706" cy="164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7B0F03D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w w:val="114"/>
                                </w:rPr>
                                <w:t>Un</w:t>
                              </w:r>
                              <w:r>
                                <w:rPr>
                                  <w:spacing w:val="-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équivalent</w:t>
                              </w:r>
                              <w:r>
                                <w:rPr>
                                  <w:spacing w:val="-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sous</w:t>
                              </w:r>
                              <w:r>
                                <w:rPr>
                                  <w:spacing w:val="-7"/>
                                  <w:w w:val="114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w w:val="114"/>
                                </w:rPr>
                                <w:t>windows</w:t>
                              </w:r>
                              <w:proofErr w:type="spellEnd"/>
                              <w:r>
                                <w:rPr>
                                  <w:spacing w:val="-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de</w:t>
                              </w:r>
                              <w:r>
                                <w:rPr>
                                  <w:spacing w:val="-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la</w:t>
                              </w:r>
                              <w:r>
                                <w:rPr>
                                  <w:spacing w:val="-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commande</w:t>
                              </w:r>
                              <w:r>
                                <w:rPr>
                                  <w:spacing w:val="-7"/>
                                  <w:w w:val="114"/>
                                </w:rPr>
                                <w:t xml:space="preserve"> </w:t>
                              </w:r>
                              <w:r>
                                <w:rPr>
                                  <w:w w:val="114"/>
                                </w:rPr>
                                <w:t>Linux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6" name="Rectangle 756"/>
                        <wps:cNvSpPr/>
                        <wps:spPr>
                          <a:xfrm>
                            <a:off x="3617305" y="7127805"/>
                            <a:ext cx="344474" cy="16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BA6691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b/>
                                  <w:w w:val="115"/>
                                </w:rPr>
                                <w:t>host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7" name="Rectangle 757"/>
                        <wps:cNvSpPr/>
                        <wps:spPr>
                          <a:xfrm>
                            <a:off x="3900540" y="7127550"/>
                            <a:ext cx="219365" cy="164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5F5581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106"/>
                                </w:rPr>
                                <w:t>est</w:t>
                              </w:r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8" name="Rectangle 758"/>
                        <wps:cNvSpPr/>
                        <wps:spPr>
                          <a:xfrm>
                            <a:off x="4089707" y="7127805"/>
                            <a:ext cx="743875" cy="16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CA7321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w w:val="120"/>
                                </w:rPr>
                                <w:t>nslookup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59" name="Rectangle 759"/>
                        <wps:cNvSpPr/>
                        <wps:spPr>
                          <a:xfrm>
                            <a:off x="4673310" y="7127550"/>
                            <a:ext cx="720141" cy="164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DA499D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gramStart"/>
                              <w:r>
                                <w:rPr>
                                  <w:w w:val="112"/>
                                </w:rPr>
                                <w:t>ou</w:t>
                              </w:r>
                              <w:proofErr w:type="gramEnd"/>
                              <w:r>
                                <w:rPr>
                                  <w:spacing w:val="-7"/>
                                  <w:w w:val="112"/>
                                </w:rPr>
                                <w:t xml:space="preserve"> </w:t>
                              </w:r>
                              <w:r>
                                <w:rPr>
                                  <w:w w:val="112"/>
                                </w:rPr>
                                <w:t>même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0" name="Rectangle 760"/>
                        <wps:cNvSpPr/>
                        <wps:spPr>
                          <a:xfrm>
                            <a:off x="5239082" y="7127805"/>
                            <a:ext cx="539598" cy="1641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7B1BC0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proofErr w:type="gramStart"/>
                              <w:r>
                                <w:rPr>
                                  <w:b/>
                                  <w:w w:val="116"/>
                                </w:rPr>
                                <w:t>tracert</w:t>
                              </w:r>
                              <w:proofErr w:type="spellEnd"/>
                              <w:proofErr w:type="gram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61" name="Shape 761"/>
                        <wps:cNvSpPr/>
                        <wps:spPr>
                          <a:xfrm>
                            <a:off x="467231" y="6913133"/>
                            <a:ext cx="33743" cy="10824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43" h="108245">
                                <a:moveTo>
                                  <a:pt x="33743" y="0"/>
                                </a:moveTo>
                                <a:cubicBezTo>
                                  <a:pt x="31718" y="37992"/>
                                  <a:pt x="17341" y="76330"/>
                                  <a:pt x="0" y="108245"/>
                                </a:cubicBezTo>
                              </a:path>
                            </a:pathLst>
                          </a:custGeom>
                          <a:ln w="1011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2" name="Shape 762"/>
                        <wps:cNvSpPr/>
                        <wps:spPr>
                          <a:xfrm>
                            <a:off x="413331" y="6993514"/>
                            <a:ext cx="31026" cy="308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026" h="30828">
                                <a:moveTo>
                                  <a:pt x="27864" y="30828"/>
                                </a:moveTo>
                                <a:cubicBezTo>
                                  <a:pt x="31026" y="16452"/>
                                  <a:pt x="20256" y="0"/>
                                  <a:pt x="0" y="3409"/>
                                </a:cubicBezTo>
                              </a:path>
                            </a:pathLst>
                          </a:custGeom>
                          <a:ln w="2529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3" name="Shape 763"/>
                        <wps:cNvSpPr/>
                        <wps:spPr>
                          <a:xfrm>
                            <a:off x="430425" y="6980866"/>
                            <a:ext cx="27864" cy="426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64" h="42635">
                                <a:moveTo>
                                  <a:pt x="22825" y="42635"/>
                                </a:moveTo>
                                <a:cubicBezTo>
                                  <a:pt x="27864" y="27024"/>
                                  <a:pt x="21540" y="6768"/>
                                  <a:pt x="0" y="0"/>
                                </a:cubicBezTo>
                              </a:path>
                            </a:pathLst>
                          </a:custGeom>
                          <a:ln w="2529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4" name="Shape 764"/>
                        <wps:cNvSpPr/>
                        <wps:spPr>
                          <a:xfrm>
                            <a:off x="482991" y="6996478"/>
                            <a:ext cx="53158" cy="2658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58" h="26580">
                                <a:moveTo>
                                  <a:pt x="0" y="26580"/>
                                </a:moveTo>
                                <a:cubicBezTo>
                                  <a:pt x="9486" y="10968"/>
                                  <a:pt x="27864" y="840"/>
                                  <a:pt x="53158" y="0"/>
                                </a:cubicBezTo>
                              </a:path>
                            </a:pathLst>
                          </a:custGeom>
                          <a:ln w="2529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5" name="Shape 765"/>
                        <wps:cNvSpPr/>
                        <wps:spPr>
                          <a:xfrm>
                            <a:off x="496923" y="7004087"/>
                            <a:ext cx="58248" cy="198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248" h="19810">
                                <a:moveTo>
                                  <a:pt x="0" y="19810"/>
                                </a:moveTo>
                                <a:cubicBezTo>
                                  <a:pt x="17736" y="1679"/>
                                  <a:pt x="50640" y="0"/>
                                  <a:pt x="58248" y="5879"/>
                                </a:cubicBezTo>
                              </a:path>
                            </a:pathLst>
                          </a:custGeom>
                          <a:ln w="2529" cap="flat">
                            <a:round/>
                          </a:ln>
                        </wps:spPr>
                        <wps:style>
                          <a:lnRef idx="1">
                            <a:srgbClr val="008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6" name="Shape 766"/>
                        <wps:cNvSpPr/>
                        <wps:spPr>
                          <a:xfrm>
                            <a:off x="397720" y="6786214"/>
                            <a:ext cx="205917" cy="130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917" h="130131">
                                <a:moveTo>
                                  <a:pt x="119558" y="0"/>
                                </a:moveTo>
                                <a:cubicBezTo>
                                  <a:pt x="148558" y="17043"/>
                                  <a:pt x="205917" y="117829"/>
                                  <a:pt x="189317" y="125635"/>
                                </a:cubicBezTo>
                                <a:cubicBezTo>
                                  <a:pt x="179782" y="130131"/>
                                  <a:pt x="143025" y="129784"/>
                                  <a:pt x="102958" y="127908"/>
                                </a:cubicBezTo>
                                <a:cubicBezTo>
                                  <a:pt x="64818" y="126178"/>
                                  <a:pt x="33150" y="122424"/>
                                  <a:pt x="0" y="114568"/>
                                </a:cubicBezTo>
                                <a:cubicBezTo>
                                  <a:pt x="42142" y="91101"/>
                                  <a:pt x="90509" y="49256"/>
                                  <a:pt x="11955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7" name="Shape 767"/>
                        <wps:cNvSpPr/>
                        <wps:spPr>
                          <a:xfrm>
                            <a:off x="397720" y="6786214"/>
                            <a:ext cx="205917" cy="13013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05917" h="130131">
                                <a:moveTo>
                                  <a:pt x="102958" y="127908"/>
                                </a:moveTo>
                                <a:cubicBezTo>
                                  <a:pt x="143025" y="129784"/>
                                  <a:pt x="179782" y="130131"/>
                                  <a:pt x="189317" y="125635"/>
                                </a:cubicBezTo>
                                <a:cubicBezTo>
                                  <a:pt x="205917" y="117829"/>
                                  <a:pt x="148558" y="17043"/>
                                  <a:pt x="119558" y="0"/>
                                </a:cubicBezTo>
                                <a:cubicBezTo>
                                  <a:pt x="90509" y="49256"/>
                                  <a:pt x="42142" y="91101"/>
                                  <a:pt x="0" y="114568"/>
                                </a:cubicBezTo>
                                <a:cubicBezTo>
                                  <a:pt x="33150" y="122424"/>
                                  <a:pt x="64818" y="126178"/>
                                  <a:pt x="102958" y="127908"/>
                                </a:cubicBezTo>
                                <a:close/>
                              </a:path>
                            </a:pathLst>
                          </a:custGeom>
                          <a:ln w="10118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8" name="Shape 768"/>
                        <wps:cNvSpPr/>
                        <wps:spPr>
                          <a:xfrm>
                            <a:off x="506014" y="6826947"/>
                            <a:ext cx="15118" cy="4251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118" h="42512">
                                <a:moveTo>
                                  <a:pt x="10585" y="105"/>
                                </a:moveTo>
                                <a:cubicBezTo>
                                  <a:pt x="12894" y="210"/>
                                  <a:pt x="15118" y="1334"/>
                                  <a:pt x="14969" y="3335"/>
                                </a:cubicBezTo>
                                <a:cubicBezTo>
                                  <a:pt x="14377" y="11437"/>
                                  <a:pt x="10770" y="42512"/>
                                  <a:pt x="5830" y="42512"/>
                                </a:cubicBezTo>
                                <a:cubicBezTo>
                                  <a:pt x="0" y="42512"/>
                                  <a:pt x="4990" y="10598"/>
                                  <a:pt x="5682" y="2989"/>
                                </a:cubicBezTo>
                                <a:cubicBezTo>
                                  <a:pt x="5879" y="915"/>
                                  <a:pt x="8275" y="0"/>
                                  <a:pt x="10585" y="10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9" name="Shape 769"/>
                        <wps:cNvSpPr/>
                        <wps:spPr>
                          <a:xfrm>
                            <a:off x="506014" y="6825787"/>
                            <a:ext cx="15266" cy="4367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266" h="43673">
                                <a:moveTo>
                                  <a:pt x="5830" y="43673"/>
                                </a:moveTo>
                                <a:cubicBezTo>
                                  <a:pt x="0" y="43673"/>
                                  <a:pt x="4990" y="11758"/>
                                  <a:pt x="5682" y="4149"/>
                                </a:cubicBezTo>
                                <a:cubicBezTo>
                                  <a:pt x="6077" y="0"/>
                                  <a:pt x="15266" y="493"/>
                                  <a:pt x="14969" y="4496"/>
                                </a:cubicBezTo>
                                <a:cubicBezTo>
                                  <a:pt x="14377" y="12598"/>
                                  <a:pt x="10770" y="43673"/>
                                  <a:pt x="5830" y="43673"/>
                                </a:cubicBezTo>
                                <a:close/>
                              </a:path>
                            </a:pathLst>
                          </a:custGeom>
                          <a:ln w="252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0" name="Shape 770"/>
                        <wps:cNvSpPr/>
                        <wps:spPr>
                          <a:xfrm>
                            <a:off x="499097" y="6885466"/>
                            <a:ext cx="15612" cy="104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12" h="10426">
                                <a:moveTo>
                                  <a:pt x="7806" y="0"/>
                                </a:moveTo>
                                <a:cubicBezTo>
                                  <a:pt x="12104" y="0"/>
                                  <a:pt x="15612" y="2372"/>
                                  <a:pt x="15612" y="5188"/>
                                </a:cubicBezTo>
                                <a:cubicBezTo>
                                  <a:pt x="15612" y="8054"/>
                                  <a:pt x="12104" y="10426"/>
                                  <a:pt x="7806" y="10426"/>
                                </a:cubicBezTo>
                                <a:cubicBezTo>
                                  <a:pt x="3508" y="10426"/>
                                  <a:pt x="0" y="8054"/>
                                  <a:pt x="0" y="5188"/>
                                </a:cubicBezTo>
                                <a:cubicBezTo>
                                  <a:pt x="0" y="2372"/>
                                  <a:pt x="3508" y="0"/>
                                  <a:pt x="78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1" name="Shape 771"/>
                        <wps:cNvSpPr/>
                        <wps:spPr>
                          <a:xfrm>
                            <a:off x="499097" y="6885466"/>
                            <a:ext cx="15612" cy="104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612" h="10426">
                                <a:moveTo>
                                  <a:pt x="15612" y="5188"/>
                                </a:moveTo>
                                <a:cubicBezTo>
                                  <a:pt x="15612" y="2372"/>
                                  <a:pt x="12104" y="0"/>
                                  <a:pt x="7806" y="0"/>
                                </a:cubicBezTo>
                                <a:cubicBezTo>
                                  <a:pt x="3508" y="0"/>
                                  <a:pt x="0" y="2372"/>
                                  <a:pt x="0" y="5188"/>
                                </a:cubicBezTo>
                                <a:cubicBezTo>
                                  <a:pt x="0" y="8054"/>
                                  <a:pt x="3508" y="10426"/>
                                  <a:pt x="7806" y="10426"/>
                                </a:cubicBezTo>
                                <a:cubicBezTo>
                                  <a:pt x="12104" y="10426"/>
                                  <a:pt x="15612" y="8054"/>
                                  <a:pt x="15612" y="5188"/>
                                </a:cubicBezTo>
                                <a:close/>
                              </a:path>
                            </a:pathLst>
                          </a:custGeom>
                          <a:ln w="2529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2" name="Shape 772"/>
                        <wps:cNvSpPr/>
                        <wps:spPr>
                          <a:xfrm>
                            <a:off x="400042" y="7019735"/>
                            <a:ext cx="140951" cy="1093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0951" h="10930">
                                <a:moveTo>
                                  <a:pt x="72031" y="55"/>
                                </a:moveTo>
                                <a:cubicBezTo>
                                  <a:pt x="98463" y="111"/>
                                  <a:pt x="124375" y="3791"/>
                                  <a:pt x="140951" y="10930"/>
                                </a:cubicBezTo>
                                <a:lnTo>
                                  <a:pt x="0" y="10930"/>
                                </a:lnTo>
                                <a:cubicBezTo>
                                  <a:pt x="18650" y="3569"/>
                                  <a:pt x="45600" y="0"/>
                                  <a:pt x="72031" y="55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8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3" name="Rectangle 773"/>
                        <wps:cNvSpPr/>
                        <wps:spPr>
                          <a:xfrm>
                            <a:off x="607748" y="6958814"/>
                            <a:ext cx="901772" cy="1798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28ABA" w14:textId="77777777" w:rsidR="00AF3DDE" w:rsidRDefault="00AF3DD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rPr>
                                  <w:b/>
                                  <w:color w:val="FF7F00"/>
                                  <w:w w:val="116"/>
                                  <w:sz w:val="22"/>
                                </w:rPr>
                                <w:t>Remarque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774" name="Shape 774"/>
                        <wps:cNvSpPr/>
                        <wps:spPr>
                          <a:xfrm>
                            <a:off x="500204" y="7116269"/>
                            <a:ext cx="0" cy="1243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124346">
                                <a:moveTo>
                                  <a:pt x="0" y="0"/>
                                </a:moveTo>
                                <a:lnTo>
                                  <a:pt x="0" y="124346"/>
                                </a:lnTo>
                              </a:path>
                            </a:pathLst>
                          </a:custGeom>
                          <a:ln w="18979" cap="flat">
                            <a:miter lim="127000"/>
                          </a:ln>
                        </wps:spPr>
                        <wps:style>
                          <a:lnRef idx="1">
                            <a:srgbClr val="FF7F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776" name="Picture 776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7355" y="7568003"/>
                            <a:ext cx="3111818" cy="121015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78" name="Picture 778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3284057" y="7416168"/>
                            <a:ext cx="2689860" cy="10744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30A0A0C" id="Group 6431" o:spid="_x0000_s1128" style="width:575.3pt;height:691.2pt;mso-position-horizontal-relative:char;mso-position-vertical-relative:line" coordsize="73065,8778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">
                <v:rect id="Rectangle 719" o:spid="_x0000_s1129" style="position:absolute;left:3981;top:3148;width:1347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" filled="f" stroked="f">
                  <v:textbox inset="0,0,0,0">
                    <w:txbxContent>
                      <w:p w14:paraId="1D29F205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</w:rPr>
                          <w:t>1.</w:t>
                        </w:r>
                      </w:p>
                    </w:txbxContent>
                  </v:textbox>
                </v:rect>
                <v:rect id="Rectangle 720" o:spid="_x0000_s1130" style="position:absolute;left:5687;top:3148;width:67378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XLS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mB/OhCMgV78AAAD//wMAUEsBAi0AFAAGAAgAAAAhANvh9svuAAAAhQEAABMAAAAAAAAAAAAA&#10;AAAAAAAAAFtDb250ZW50X1R5cGVzXS54bWxQSwECLQAUAAYACAAAACEAWvQsW78AAAAVAQAACwAA&#10;AAAAAAAAAAAAAAAfAQAAX3JlbHMvLnJlbHNQSwECLQAUAAYACAAAACEAMsVy0sMAAADcAAAADwAA&#10;AAAAAAAAAAAAAAAHAgAAZHJzL2Rvd25yZXYueG1sUEsFBgAAAAADAAMAtwAAAPcCAAAAAA==&#10;" filled="f" stroked="f">
                  <v:textbox inset="0,0,0,0">
                    <w:txbxContent>
                      <w:p w14:paraId="5935BCF6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>Vous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pouvez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visualiser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les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échanges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de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données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en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faisant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un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clic-droit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sur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le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poste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puis</w:t>
                        </w:r>
                        <w:r>
                          <w:rPr>
                            <w:spacing w:val="-6"/>
                            <w:w w:val="113"/>
                          </w:rPr>
                          <w:t xml:space="preserve"> </w:t>
                        </w:r>
                        <w:r>
                          <w:rPr>
                            <w:w w:val="113"/>
                          </w:rPr>
                          <w:t>«</w:t>
                        </w:r>
                      </w:p>
                    </w:txbxContent>
                  </v:textbox>
                </v:rect>
                <v:rect id="Rectangle 721" o:spid="_x0000_s1131" style="position:absolute;left:56546;top:3150;width:6286;height:1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" filled="f" stroked="f">
                  <v:textbox inset="0,0,0,0">
                    <w:txbxContent>
                      <w:p w14:paraId="59534E07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w w:val="117"/>
                          </w:rPr>
                          <w:t>Afficher</w:t>
                        </w:r>
                      </w:p>
                    </w:txbxContent>
                  </v:textbox>
                </v:rect>
                <v:rect id="Rectangle 722" o:spid="_x0000_s1132" style="position:absolute;left:5688;top:4871;width:19151;height:1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" filled="f" stroked="f">
                  <v:textbox inset="0,0,0,0">
                    <w:txbxContent>
                      <w:p w14:paraId="54EB4608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w w:val="114"/>
                          </w:rPr>
                          <w:t>les</w:t>
                        </w:r>
                        <w:proofErr w:type="gramEnd"/>
                        <w:r>
                          <w:rPr>
                            <w:b/>
                            <w:spacing w:val="-3"/>
                            <w:w w:val="114"/>
                          </w:rPr>
                          <w:t xml:space="preserve"> </w:t>
                        </w:r>
                        <w:r>
                          <w:rPr>
                            <w:b/>
                            <w:w w:val="114"/>
                          </w:rPr>
                          <w:t>échanges</w:t>
                        </w:r>
                        <w:r>
                          <w:rPr>
                            <w:b/>
                            <w:spacing w:val="-3"/>
                            <w:w w:val="114"/>
                          </w:rPr>
                          <w:t xml:space="preserve"> </w:t>
                        </w:r>
                        <w:r>
                          <w:rPr>
                            <w:b/>
                            <w:w w:val="114"/>
                          </w:rPr>
                          <w:t>de</w:t>
                        </w:r>
                        <w:r>
                          <w:rPr>
                            <w:b/>
                            <w:spacing w:val="-3"/>
                            <w:w w:val="114"/>
                          </w:rPr>
                          <w:t xml:space="preserve"> </w:t>
                        </w:r>
                        <w:r>
                          <w:rPr>
                            <w:b/>
                            <w:w w:val="114"/>
                          </w:rPr>
                          <w:t>données</w:t>
                        </w:r>
                      </w:p>
                    </w:txbxContent>
                  </v:textbox>
                </v:rect>
                <v:rect id="Rectangle 723" o:spid="_x0000_s1133" style="position:absolute;left:20316;top:4869;width:1199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+ylxQAAANwAAAAPAAAAZHJzL2Rvd25yZXYueG1sRI9Li8JA&#10;EITvwv6HoRf2ppN1w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DCF+ylxQAAANwAAAAP&#10;AAAAAAAAAAAAAAAAAAcCAABkcnMvZG93bnJldi54bWxQSwUGAAAAAAMAAwC3AAAA+QIAAAAA&#10;" filled="f" stroked="f">
                  <v:textbox inset="0,0,0,0">
                    <w:txbxContent>
                      <w:p w14:paraId="1E51449D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95"/>
                          </w:rPr>
                          <w:t>».</w:t>
                        </w:r>
                      </w:p>
                    </w:txbxContent>
                  </v:textbox>
                </v:rect>
                <v:rect id="Rectangle 724" o:spid="_x0000_s1134" style="position:absolute;left:5688;top:6833;width:50387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" filled="f" stroked="f">
                  <v:textbox inset="0,0,0,0">
                    <w:txbxContent>
                      <w:p w14:paraId="628016E5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2"/>
                          </w:rPr>
                          <w:t>On observe les différentes couches du protocole qui sont utilisées.</w:t>
                        </w:r>
                      </w:p>
                    </w:txbxContent>
                  </v:textbox>
                </v:rect>
                <v:shape id="Picture 726" o:spid="_x0000_s1135" type="#_x0000_t75" style="position:absolute;left:12811;top:9811;width:41339;height:454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">
                  <v:imagedata r:id="rId35" o:title=""/>
                </v:shape>
                <v:rect id="Rectangle 727" o:spid="_x0000_s1136" style="position:absolute;left:3981;top:57691;width:1347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" filled="f" stroked="f">
                  <v:textbox inset="0,0,0,0">
                    <w:txbxContent>
                      <w:p w14:paraId="509AB8F3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05"/>
                          </w:rPr>
                          <w:t>2.</w:t>
                        </w:r>
                      </w:p>
                    </w:txbxContent>
                  </v:textbox>
                </v:rect>
                <v:rect id="Rectangle 728" o:spid="_x0000_s1137" style="position:absolute;left:5687;top:57691;width:36055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" filled="f" stroked="f">
                  <v:textbox inset="0,0,0,0">
                    <w:txbxContent>
                      <w:p w14:paraId="1AD11500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>Et pour finir, testons simplement la commande</w:t>
                        </w:r>
                      </w:p>
                    </w:txbxContent>
                  </v:textbox>
                </v:rect>
                <v:rect id="Rectangle 729" o:spid="_x0000_s1138" style="position:absolute;left:32840;top:57691;width:15985;height:1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" filled="f" stroked="f">
                  <v:textbox inset="0,0,0,0">
                    <w:txbxContent>
                      <w:p w14:paraId="67A5163B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w w:val="115"/>
                          </w:rPr>
                          <w:t>host</w:t>
                        </w:r>
                        <w:proofErr w:type="gramEnd"/>
                        <w:r>
                          <w:rPr>
                            <w:b/>
                            <w:spacing w:val="-3"/>
                            <w:w w:val="115"/>
                          </w:rPr>
                          <w:t xml:space="preserve"> </w:t>
                        </w:r>
                        <w:r>
                          <w:rPr>
                            <w:b/>
                            <w:w w:val="115"/>
                          </w:rPr>
                          <w:t>www.filius.com</w:t>
                        </w:r>
                      </w:p>
                      <w:p w14:paraId="188BA516" w14:textId="77777777" w:rsidR="00AF3DDE" w:rsidRDefault="00AF3DDE"/>
                    </w:txbxContent>
                  </v:textbox>
                </v:rect>
                <v:rect id="Rectangle 6426" o:spid="_x0000_s1139" style="position:absolute;left:45389;top:57691;width:593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" filled="f" stroked="f">
                  <v:textbox inset="0,0,0,0">
                    <w:txbxContent>
                      <w:p w14:paraId="5939FE26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7"/>
                          </w:rPr>
                          <w:t>(</w:t>
                        </w:r>
                      </w:p>
                    </w:txbxContent>
                  </v:textbox>
                </v:rect>
                <v:rect id="Rectangle 6428" o:spid="_x0000_s1140" style="position:absolute;left:45835;top:57691;width:4359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" filled="f" stroked="f">
                  <v:textbox inset="0,0,0,0">
                    <w:txbxContent>
                      <w:p w14:paraId="134A7057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22"/>
                          </w:rPr>
                          <w:t>Linux</w:t>
                        </w:r>
                      </w:p>
                    </w:txbxContent>
                  </v:textbox>
                </v:rect>
                <v:rect id="Rectangle 6427" o:spid="_x0000_s1141" style="position:absolute;left:49112;top:57691;width:1043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" filled="f" stroked="f">
                  <v:textbox inset="0,0,0,0">
                    <w:txbxContent>
                      <w:p w14:paraId="704048CC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>).</w:t>
                        </w:r>
                      </w:p>
                    </w:txbxContent>
                  </v:textbox>
                </v:rect>
                <v:rect id="Rectangle 731" o:spid="_x0000_s1142" style="position:absolute;left:5688;top:59655;width:63480;height:1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EGU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p4XM/g9E46AXN8BAAD//wMAUEsBAi0AFAAGAAgAAAAhANvh9svuAAAAhQEAABMAAAAAAAAA&#10;AAAAAAAAAAAAAFtDb250ZW50X1R5cGVzXS54bWxQSwECLQAUAAYACAAAACEAWvQsW78AAAAVAQAA&#10;CwAAAAAAAAAAAAAAAAAfAQAAX3JlbHMvLnJlbHNQSwECLQAUAAYACAAAACEA2FBBlMYAAADcAAAA&#10;DwAAAAAAAAAAAAAAAAAHAgAAZHJzL2Rvd25yZXYueG1sUEsFBgAAAAADAAMAtwAAAPoCAAAAAA==&#10;" filled="f" stroked="f">
                  <v:textbox inset="0,0,0,0">
                    <w:txbxContent>
                      <w:p w14:paraId="3FD4F0D9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3"/>
                          </w:rPr>
                          <w:t>Nous voyons que le DNS fait son travail en nous fournissant l’adresse IP du serveur.</w:t>
                        </w:r>
                      </w:p>
                    </w:txbxContent>
                  </v:textbox>
                </v:rect>
                <v:shape id="Picture 733" o:spid="_x0000_s1143" type="#_x0000_t75" style="position:absolute;left:16716;top:62418;width:33528;height:41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">
                  <v:imagedata r:id="rId36" o:title=""/>
                </v:shape>
                <v:shape id="Shape 734" o:spid="_x0000_s1144" style="position:absolute;top:782;width:1869;height:1324;visibility:visible;mso-wrap-style:square;v-text-anchor:top" coordsize="186945,132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" path="m115504,129v11209,64,21516,644,27764,7988c148615,14430,145330,17136,143268,18875v-3994,3543,-10564,6506,-13850,7151c128194,26219,126133,26283,125553,25575v-386,-451,-580,-1096,-515,-1482c124716,23320,123878,21130,122461,19455,116985,13013,107773,12884,99657,12755,85098,12497,72794,14494,68284,15396v-1481,258,-21000,4059,-28022,10179c36010,29633,35237,35753,39360,40648v9727,11467,41228,11854,55980,11918c123749,53082,158665,54241,170132,67769v16813,19841,-26219,47799,-76982,57591c56496,132446,21258,126777,11982,115890,,101782,23449,89414,34851,87159v1804,-322,3414,-451,4187,387c41035,89929,30599,96242,30341,96242v-1030,4188,2062,7859,2448,8246c41164,114344,75371,119240,106292,113249v12046,-2319,31501,-7795,40069,-14172c155379,91991,153189,83681,149453,79300,139339,67383,108224,65708,81361,65386,62293,65128,29440,64806,18746,52115,4252,35109,41164,11016,81426,3285,86515,2319,99270,,115504,129xe" fillcolor="black" stroked="f" strokeweight="0">
                  <v:stroke miterlimit="83231f" joinstyle="miter"/>
                  <v:path arrowok="t" textboxrect="0,0,186945,132446"/>
                </v:shape>
                <v:shape id="Shape 735" o:spid="_x0000_s1145" style="position:absolute;left:647;width:1427;height:1925;visibility:visible;mso-wrap-style:square;v-text-anchor:top" coordsize="142753,192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" path="m89414,v2383,,773,2769,-12755,22095c68800,33240,51020,58492,37170,78204,23320,97981,12111,114214,12240,114343v193,129,3414,580,7215,1031c33112,116920,42130,119368,50762,123749v4123,2190,6442,3865,10436,7794c66610,136954,69186,141077,70668,146875v386,1675,966,3092,1224,3092c72729,149967,76530,144427,108031,97401,125038,72020,139468,50762,140047,50117v1482,-1610,2706,-450,1675,1547c141272,52436,131029,68090,118918,86514v-12111,18424,-25961,39489,-30792,46833c77239,149967,73245,156345,71763,159694v-1031,2320,-1675,2835,-6055,4961c60232,167360,5540,191775,3801,192290v-773,258,-1611,-128,-2448,-1030l,189843,1804,158213c4059,119239,4059,119175,5605,116598v708,-1159,10886,-15525,22611,-31888c40004,68284,58364,42516,69058,27441,79816,12302,88963,,89414,xe" fillcolor="black" stroked="f" strokeweight="0">
                  <v:stroke miterlimit="83231f" joinstyle="miter"/>
                  <v:path arrowok="t" textboxrect="0,0,142753,192548"/>
                </v:shape>
                <v:shape id="Shape 736" o:spid="_x0000_s1146" style="position:absolute;left:689;top:1227;width:596;height:657;visibility:visible;mso-wrap-style:square;v-text-anchor:top" coordsize="59588,657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" path="m7934,125v6806,374,20443,2633,26723,4710c49667,9796,58299,18943,59072,30668v516,6957,258,7472,-4445,9856c50247,42714,38201,48190,22869,54889v-5540,2384,-10243,4381,-10436,4381c12175,59270,451,65711,,64874,1481,57144,258,55147,837,47223,1031,45162,1739,33953,2383,22293,3028,10569,3736,713,3930,455,4155,84,5665,,7934,125xe" fillcolor="black" stroked="f" strokeweight="0">
                  <v:stroke miterlimit="83231f" joinstyle="miter"/>
                  <v:path arrowok="t" textboxrect="0,0,59588,65711"/>
                </v:shape>
                <v:shape id="Shape 737" o:spid="_x0000_s1147" style="position:absolute;left:647;width:1427;height:1925;visibility:visible;mso-wrap-style:square;v-text-anchor:top" coordsize="142753,1925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" path="m1353,191260l,189843,1804,158213c4059,119239,4059,119175,5605,116598v708,-1159,10886,-15525,22611,-31888c40004,68284,58364,42516,69058,27441,79816,12302,88963,,89414,v2383,,773,2769,-12755,22095c68800,33240,51020,58492,37170,78204,23320,97981,12111,114214,12240,114343v193,129,3414,580,7215,1031c33112,116920,42130,119368,50762,123749v4123,2190,6442,3865,10436,7794c66610,136954,69186,141077,70668,146875v386,1675,966,3092,1224,3092c72729,149967,76530,144427,108031,97401,125038,72020,139468,50762,140047,50117v1482,-1610,2706,-450,1675,1547c141272,52436,131029,68090,118918,86514v-12111,18424,-25961,39489,-30792,46833c77239,149967,73245,156345,71763,159694v-1031,2320,-1675,2835,-6055,4961c60232,167360,5540,191775,3801,192290v-773,258,-1611,-128,-2448,-1030xe" filled="f" strokeweight=".08872mm">
                  <v:path arrowok="t" textboxrect="0,0,142753,192548"/>
                </v:shape>
                <v:shape id="Shape 738" o:spid="_x0000_s1148" style="position:absolute;left:689;top:1216;width:596;height:668;visibility:visible;mso-wrap-style:square;v-text-anchor:top" coordsize="59588,667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" path="m22869,55916c38201,49216,50247,43741,54627,41550v4703,-2383,4961,-2898,4445,-9856c58299,19970,49667,10822,34657,5862,26283,3092,4831,,3930,1482,3736,1739,3028,11595,2383,23320,1739,34980,1031,46188,837,48250,258,56174,1481,58170,,65901v451,837,12175,-5605,12433,-5605c12626,60296,17329,58299,22869,55916xe" filled="f" strokeweight=".08872mm">
                  <v:path arrowok="t" textboxrect="0,0,59588,66738"/>
                </v:shape>
                <v:shape id="Shape 739" o:spid="_x0000_s1149" style="position:absolute;left:921;top:64;width:776;height:1114;visibility:visible;mso-wrap-style:square;v-text-anchor:top" coordsize="77625,1114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" path="m,111445l77625,e" filled="f" strokeweight=".13947mm">
                  <v:stroke miterlimit="83231f" joinstyle="miter" endcap="round"/>
                  <v:path arrowok="t" textboxrect="0,0,77625,111445"/>
                </v:shape>
                <v:shape id="Shape 740" o:spid="_x0000_s1150" style="position:absolute;left:1134;top:165;width:741;height:1091;visibility:visible;mso-wrap-style:square;v-text-anchor:top" coordsize="74083,1090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" path="m,109061l74083,e" filled="f" strokeweight=".13947mm">
                  <v:stroke miterlimit="83231f" joinstyle="miter" endcap="round"/>
                  <v:path arrowok="t" textboxrect="0,0,74083,109061"/>
                </v:shape>
                <v:shape id="Shape 741" o:spid="_x0000_s1151" style="position:absolute;left:1276;top:349;width:706;height:1025;visibility:visible;mso-wrap-style:square;v-text-anchor:top" coordsize="70539,1025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" path="m,102556l69315,2385,70539,e" filled="f" strokeweight=".13947mm">
                  <v:stroke endcap="round"/>
                  <v:path arrowok="t" textboxrect="0,0,70539,102556"/>
                </v:shape>
                <v:shape id="Shape 742" o:spid="_x0000_s1152" style="position:absolute;left:776;top:47;width:835;height:1114;visibility:visible;mso-wrap-style:square;v-text-anchor:top" coordsize="83552,111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" path="m76272,64c77367,,81619,3350,82392,4832v1160,2254,1031,3865,-515,7472c80331,15847,13850,111446,12948,111381v-322,,-3221,-451,-6506,-902c3221,109964,451,109448,322,109384,,109126,17458,83810,46382,42711,59523,23964,71505,6700,73051,4316,74597,1997,76015,64,76272,64xe" fillcolor="#d40000" stroked="f" strokeweight="0">
                  <v:stroke endcap="round"/>
                  <v:path arrowok="t" textboxrect="0,0,83552,111446"/>
                </v:shape>
                <v:shape id="Shape 743" o:spid="_x0000_s1153" style="position:absolute;left:950;top:148;width:882;height:1072;visibility:visible;mso-wrap-style:square;v-text-anchor:top" coordsize="88191,1072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" path="m79855,32v2473,33,4599,919,6339,2659l88191,4686,53403,55965c32274,87143,18295,107242,17780,107178v-516,,-2513,-709,-4381,-1482c11467,104859,7666,103699,4960,102991l,101831,1739,99383c2706,98030,17973,76128,35688,50682l67898,4429,71440,2496c74565,821,77383,,79855,32xe" fillcolor="#d40000" stroked="f" strokeweight="0">
                  <v:stroke endcap="round"/>
                  <v:path arrowok="t" textboxrect="0,0,88191,107242"/>
                </v:shape>
                <v:shape id="Shape 744" o:spid="_x0000_s1154" style="position:absolute;left:1170;top:220;width:765;height:1113;visibility:visible;mso-wrap-style:square;v-text-anchor:top" coordsize="76465,1113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" path="m68478,579c68864,,71892,2771,73825,5604v1868,2706,2254,3865,2447,7022c76465,14945,76272,16877,75757,17779v-1030,1933,-62744,91218,-63904,92507c10887,111316,10694,111188,7924,108353,6313,106678,3801,104617,2383,103779,966,102942,,101976,129,101525,322,101074,65515,4702,68478,579xe" fillcolor="#d40000" stroked="f" strokeweight="0">
                  <v:stroke endcap="round"/>
                  <v:path arrowok="t" textboxrect="0,0,76465,111316"/>
                </v:shape>
                <v:shape id="Shape 745" o:spid="_x0000_s1155" style="position:absolute;left:1306;top:420;width:729;height:1080;visibility:visible;mso-wrap-style:square;v-text-anchor:top" coordsize="72858,1080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" path="m65965,v2642,,6893,4832,6893,7795c72858,8826,68414,15912,59459,29118,52115,40005,37685,61328,27507,76466,6893,106937,6120,108032,5669,106743v-129,-515,-709,-2254,-1224,-3929c3930,101139,2706,98562,1740,97016l,94246,32596,47155c50570,21195,65579,,65965,xe" fillcolor="#d40000" stroked="f" strokeweight="0">
                  <v:stroke endcap="round"/>
                  <v:path arrowok="t" textboxrect="0,0,72858,108032"/>
                </v:shape>
                <v:shape id="Shape 746" o:spid="_x0000_s1156" style="position:absolute;left:688;top:1584;width:284;height:167;visibility:visible;mso-wrap-style:square;v-text-anchor:top" coordsize="28409,167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" path="m,709c15525,,24737,5605,28409,16749e" filled="f" strokeweight=".1116mm">
                  <v:stroke miterlimit="83231f" joinstyle="miter" endcap="round"/>
                  <v:path arrowok="t" textboxrect="0,0,28409,16749"/>
                </v:shape>
                <v:shape id="Shape 747" o:spid="_x0000_s1157" style="position:absolute;left:690;top:1611;width:264;height:264;visibility:visible;mso-wrap-style:square;v-text-anchor:top" coordsize="26347,264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" path="m1933,64c2448,,5540,129,6828,258v2577,257,5412,902,7344,1610c15461,2319,17329,3285,18359,3994v1224,773,1997,1417,3093,2577c22998,8117,24028,9598,25059,11660v515,1095,1288,3092,1224,3156c26154,14945,15332,19583,13657,20228v-709,257,-1611,644,-1997,837c3672,25123,1417,26219,322,26412l,26476,193,25252c644,22611,709,22225,773,15911v64,-5217,64,-6441,258,-9276c1160,4831,1288,2641,1353,1739l1482,129,1933,64xe" fillcolor="black" stroked="f" strokeweight="0">
                  <v:stroke miterlimit="83231f" joinstyle="miter" endcap="round"/>
                  <v:path arrowok="t" textboxrect="0,0,26347,26476"/>
                </v:shape>
                <v:shape id="Shape 748" o:spid="_x0000_s1158" style="position:absolute;left:707;top:1231;width:582;height:513;visibility:visible;mso-wrap-style:square;v-text-anchor:top" coordsize="58106,51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" path="m2512,l7923,322v5347,258,15719,1933,21388,3414c40842,6700,50440,13335,54305,20936v2835,5476,3801,14559,1804,16685c55207,38652,50505,41035,38651,46382,27636,51342,28602,51149,27443,48572,23642,40004,15525,34851,4380,34013l,33691,258,30277c386,28409,837,21516,1224,15074,1675,8568,2061,2512,2255,1610l2512,xe" fillcolor="#e9c6af" stroked="f" strokeweight="0">
                  <v:stroke miterlimit="83231f" joinstyle="miter" endcap="round"/>
                  <v:path arrowok="t" textboxrect="0,0,58106,51342"/>
                </v:shape>
                <v:shape id="Shape 749" o:spid="_x0000_s1159" style="position:absolute;left:707;top:1231;width:582;height:513;visibility:visible;mso-wrap-style:square;v-text-anchor:top" coordsize="58106,513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" path="m27443,48572c23642,40004,15525,34851,4380,34013l,33691,258,30277c386,28409,837,21516,1224,15074,1675,8568,2061,2512,2255,1610l2512,,7923,322v5347,258,15719,1933,21388,3414c40842,6700,50440,13335,54305,20936v2835,5476,3801,14559,1804,16685c55207,38652,50505,41035,38651,46382,27636,51342,28602,51149,27443,48572xe" filled="f" strokecolor="#695000" strokeweight="8e-5mm">
                  <v:stroke endcap="round"/>
                  <v:path arrowok="t" textboxrect="0,0,58106,51342"/>
                </v:shape>
                <v:rect id="Rectangle 750" o:spid="_x0000_s1160" style="position:absolute;left:2224;top:1587;width:8676;height:1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wwGv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8cCYcATl/AwAA//8DAFBLAQItABQABgAIAAAAIQDb4fbL7gAAAIUBAAATAAAAAAAAAAAAAAAA&#10;AAAAAABbQ29udGVudF9UeXBlc10ueG1sUEsBAi0AFAAGAAgAAAAhAFr0LFu/AAAAFQEAAAsAAAAA&#10;AAAAAAAAAAAAHwEAAF9yZWxzLy5yZWxzUEsBAi0AFAAGAAgAAAAhAGrDAa/BAAAA3AAAAA8AAAAA&#10;AAAAAAAAAAAABwIAAGRycy9kb3ducmV2LnhtbFBLBQYAAAAAAwADALcAAAD1AgAAAAA=&#10;" filled="f" stroked="f">
                  <v:textbox inset="0,0,0,0">
                    <w:txbxContent>
                      <w:p w14:paraId="170ACFC9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B25900"/>
                            <w:w w:val="116"/>
                            <w:sz w:val="22"/>
                          </w:rPr>
                          <w:t>Exercice7</w:t>
                        </w:r>
                      </w:p>
                    </w:txbxContent>
                  </v:textbox>
                </v:rect>
                <v:shape id="Shape 751" o:spid="_x0000_s1161" style="position:absolute;left:1148;top:3034;width:0;height:63480;visibility:visible;mso-wrap-style:square;v-text-anchor:top" coordsize="0,63479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" path="m,l,6347947e" filled="f" strokeweight=".52719mm">
                  <v:stroke miterlimit="83231f" joinstyle="miter"/>
                  <v:path arrowok="t" textboxrect="0,0,0,6347947"/>
                </v:shape>
                <v:shape id="Shape 7886" o:spid="_x0000_s1162" style="position:absolute;left:4140;top:67764;width:53281;height:5710;visibility:visible;mso-wrap-style:square;v-text-anchor:top" coordsize="5328071,570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" path="m,l5328071,r,570957l,570957,,e" fillcolor="#b2b2b2" stroked="f" strokeweight="0">
                  <v:fill opacity="32639f"/>
                  <v:stroke miterlimit="83231f" joinstyle="miter"/>
                  <v:path arrowok="t" textboxrect="0,0,5328071,570957"/>
                </v:shape>
                <v:shape id="Shape 7887" o:spid="_x0000_s1163" style="position:absolute;left:3673;top:67297;width:53281;height:5710;visibility:visible;mso-wrap-style:square;v-text-anchor:top" coordsize="5328071,5709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" path="m,l5328071,r,570957l,570957,,e" fillcolor="#fff2e5" stroked="f" strokeweight="0">
                  <v:stroke miterlimit="83231f" joinstyle="miter"/>
                  <v:path arrowok="t" textboxrect="0,0,5328071,570957"/>
                </v:shape>
                <v:rect id="Rectangle 755" o:spid="_x0000_s1164" style="position:absolute;left:6330;top:71275;width:39367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" filled="f" stroked="f">
                  <v:textbox inset="0,0,0,0">
                    <w:txbxContent>
                      <w:p w14:paraId="57B0F03D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w w:val="114"/>
                          </w:rPr>
                          <w:t>Un</w:t>
                        </w:r>
                        <w:r>
                          <w:rPr>
                            <w:spacing w:val="-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>équivalent</w:t>
                        </w:r>
                        <w:r>
                          <w:rPr>
                            <w:spacing w:val="-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>sous</w:t>
                        </w:r>
                        <w:r>
                          <w:rPr>
                            <w:spacing w:val="-7"/>
                            <w:w w:val="114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w w:val="114"/>
                          </w:rPr>
                          <w:t>windows</w:t>
                        </w:r>
                        <w:proofErr w:type="spellEnd"/>
                        <w:r>
                          <w:rPr>
                            <w:spacing w:val="-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>de</w:t>
                        </w:r>
                        <w:r>
                          <w:rPr>
                            <w:spacing w:val="-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>la</w:t>
                        </w:r>
                        <w:r>
                          <w:rPr>
                            <w:spacing w:val="-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>commande</w:t>
                        </w:r>
                        <w:r>
                          <w:rPr>
                            <w:spacing w:val="-7"/>
                            <w:w w:val="114"/>
                          </w:rPr>
                          <w:t xml:space="preserve"> </w:t>
                        </w:r>
                        <w:r>
                          <w:rPr>
                            <w:w w:val="114"/>
                          </w:rPr>
                          <w:t>Linux</w:t>
                        </w:r>
                      </w:p>
                    </w:txbxContent>
                  </v:textbox>
                </v:rect>
                <v:rect id="Rectangle 756" o:spid="_x0000_s1165" style="position:absolute;left:36173;top:71278;width:3444;height:1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" filled="f" stroked="f">
                  <v:textbox inset="0,0,0,0">
                    <w:txbxContent>
                      <w:p w14:paraId="43BA6691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b/>
                            <w:w w:val="115"/>
                          </w:rPr>
                          <w:t>host</w:t>
                        </w:r>
                        <w:proofErr w:type="gramEnd"/>
                      </w:p>
                    </w:txbxContent>
                  </v:textbox>
                </v:rect>
                <v:rect id="Rectangle 757" o:spid="_x0000_s1166" style="position:absolute;left:39005;top:71275;width:2194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" filled="f" stroked="f">
                  <v:textbox inset="0,0,0,0">
                    <w:txbxContent>
                      <w:p w14:paraId="7A5F5581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w w:val="106"/>
                          </w:rPr>
                          <w:t>est</w:t>
                        </w:r>
                        <w:proofErr w:type="gramEnd"/>
                      </w:p>
                    </w:txbxContent>
                  </v:textbox>
                </v:rect>
                <v:rect id="Rectangle 758" o:spid="_x0000_s1167" style="position:absolute;left:40897;top:71278;width:7438;height:1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" filled="f" stroked="f">
                  <v:textbox inset="0,0,0,0">
                    <w:txbxContent>
                      <w:p w14:paraId="24CA7321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w w:val="120"/>
                          </w:rPr>
                          <w:t>nslookup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rect id="Rectangle 759" o:spid="_x0000_s1168" style="position:absolute;left:46733;top:71275;width:7201;height:1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" filled="f" stroked="f">
                  <v:textbox inset="0,0,0,0">
                    <w:txbxContent>
                      <w:p w14:paraId="3ADA499D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gramStart"/>
                        <w:r>
                          <w:rPr>
                            <w:w w:val="112"/>
                          </w:rPr>
                          <w:t>ou</w:t>
                        </w:r>
                        <w:proofErr w:type="gramEnd"/>
                        <w:r>
                          <w:rPr>
                            <w:spacing w:val="-7"/>
                            <w:w w:val="112"/>
                          </w:rPr>
                          <w:t xml:space="preserve"> </w:t>
                        </w:r>
                        <w:r>
                          <w:rPr>
                            <w:w w:val="112"/>
                          </w:rPr>
                          <w:t>même</w:t>
                        </w:r>
                      </w:p>
                    </w:txbxContent>
                  </v:textbox>
                </v:rect>
                <v:rect id="Rectangle 760" o:spid="_x0000_s1169" style="position:absolute;left:52390;top:71278;width:5396;height:16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r8s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" filled="f" stroked="f">
                  <v:textbox inset="0,0,0,0">
                    <w:txbxContent>
                      <w:p w14:paraId="2E7B1BC0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proofErr w:type="gramStart"/>
                        <w:r>
                          <w:rPr>
                            <w:b/>
                            <w:w w:val="116"/>
                          </w:rPr>
                          <w:t>tracert</w:t>
                        </w:r>
                        <w:proofErr w:type="spellEnd"/>
                        <w:proofErr w:type="gramEnd"/>
                      </w:p>
                    </w:txbxContent>
                  </v:textbox>
                </v:rect>
                <v:shape id="Shape 761" o:spid="_x0000_s1170" style="position:absolute;left:4672;top:69131;width:337;height:1082;visibility:visible;mso-wrap-style:square;v-text-anchor:top" coordsize="33743,10824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" path="m33743,c31718,37992,17341,76330,,108245e" filled="f" strokeweight=".28106mm">
                  <v:path arrowok="t" textboxrect="0,0,33743,108245"/>
                </v:shape>
                <v:shape id="Shape 762" o:spid="_x0000_s1171" style="position:absolute;left:4133;top:69935;width:310;height:308;visibility:visible;mso-wrap-style:square;v-text-anchor:top" coordsize="31026,308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" path="m27864,30828c31026,16452,20256,,,3409e" filled="f" strokecolor="green" strokeweight=".07025mm">
                  <v:path arrowok="t" textboxrect="0,0,31026,30828"/>
                </v:shape>
                <v:shape id="Shape 763" o:spid="_x0000_s1172" style="position:absolute;left:4304;top:69808;width:278;height:427;visibility:visible;mso-wrap-style:square;v-text-anchor:top" coordsize="27864,42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" path="m22825,42635c27864,27024,21540,6768,,e" filled="f" strokecolor="green" strokeweight=".07025mm">
                  <v:path arrowok="t" textboxrect="0,0,27864,42635"/>
                </v:shape>
                <v:shape id="Shape 764" o:spid="_x0000_s1173" style="position:absolute;left:4829;top:69964;width:532;height:266;visibility:visible;mso-wrap-style:square;v-text-anchor:top" coordsize="53158,265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" path="m,26580c9486,10968,27864,840,53158,e" filled="f" strokecolor="green" strokeweight=".07025mm">
                  <v:path arrowok="t" textboxrect="0,0,53158,26580"/>
                </v:shape>
                <v:shape id="Shape 765" o:spid="_x0000_s1174" style="position:absolute;left:4969;top:70040;width:582;height:198;visibility:visible;mso-wrap-style:square;v-text-anchor:top" coordsize="58248,19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" path="m,19810c17736,1679,50640,,58248,5879e" filled="f" strokecolor="green" strokeweight=".07025mm">
                  <v:path arrowok="t" textboxrect="0,0,58248,19810"/>
                </v:shape>
                <v:shape id="Shape 766" o:spid="_x0000_s1175" style="position:absolute;left:3977;top:67862;width:2059;height:1301;visibility:visible;mso-wrap-style:square;v-text-anchor:top" coordsize="205917,130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" path="m119558,v29000,17043,86359,117829,69759,125635c179782,130131,143025,129784,102958,127908,64818,126178,33150,122424,,114568,42142,91101,90509,49256,119558,xe" fillcolor="yellow" stroked="f" strokeweight="0">
                  <v:path arrowok="t" textboxrect="0,0,205917,130131"/>
                </v:shape>
                <v:shape id="Shape 767" o:spid="_x0000_s1176" style="position:absolute;left:3977;top:67862;width:2059;height:1301;visibility:visible;mso-wrap-style:square;v-text-anchor:top" coordsize="205917,1301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" path="m102958,127908v40067,1876,76824,2223,86359,-2273c205917,117829,148558,17043,119558,,90509,49256,42142,91101,,114568v33150,7856,64818,11610,102958,13340xe" filled="f" strokeweight=".28106mm">
                  <v:path arrowok="t" textboxrect="0,0,205917,130131"/>
                </v:shape>
                <v:shape id="Shape 768" o:spid="_x0000_s1177" style="position:absolute;left:5060;top:68269;width:151;height:425;visibility:visible;mso-wrap-style:square;v-text-anchor:top" coordsize="15118,425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" path="m10585,105v2309,105,4533,1229,4384,3230c14377,11437,10770,42512,5830,42512,,42512,4990,10598,5682,2989,5879,915,8275,,10585,105xe" fillcolor="black" stroked="f" strokeweight="0">
                  <v:path arrowok="t" textboxrect="0,0,15118,42512"/>
                </v:shape>
                <v:shape id="Shape 769" o:spid="_x0000_s1178" style="position:absolute;left:5060;top:68257;width:152;height:437;visibility:visible;mso-wrap-style:square;v-text-anchor:top" coordsize="15266,436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" path="m5830,43673c,43673,4990,11758,5682,4149,6077,,15266,493,14969,4496v-592,8102,-4199,39177,-9139,39177xe" filled="f" strokeweight=".07025mm">
                  <v:path arrowok="t" textboxrect="0,0,15266,43673"/>
                </v:shape>
                <v:shape id="Shape 770" o:spid="_x0000_s1179" style="position:absolute;left:4990;top:68854;width:157;height:104;visibility:visible;mso-wrap-style:square;v-text-anchor:top" coordsize="15612,10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" path="m7806,v4298,,7806,2372,7806,5188c15612,8054,12104,10426,7806,10426,3508,10426,,8054,,5188,,2372,3508,,7806,xe" fillcolor="black" stroked="f" strokeweight="0">
                  <v:path arrowok="t" textboxrect="0,0,15612,10426"/>
                </v:shape>
                <v:shape id="Shape 771" o:spid="_x0000_s1180" style="position:absolute;left:4990;top:68854;width:157;height:104;visibility:visible;mso-wrap-style:square;v-text-anchor:top" coordsize="15612,104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" path="m15612,5188c15612,2372,12104,,7806,,3508,,,2372,,5188v,2866,3508,5238,7806,5238c12104,10426,15612,8054,15612,5188xe" filled="f" strokeweight=".07025mm">
                  <v:path arrowok="t" textboxrect="0,0,15612,10426"/>
                </v:shape>
                <v:shape id="Shape 772" o:spid="_x0000_s1181" style="position:absolute;left:4000;top:70197;width:1409;height:109;visibility:visible;mso-wrap-style:square;v-text-anchor:top" coordsize="140951,109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" path="m72031,55v26432,56,52344,3736,68920,10875l,10930c18650,3569,45600,,72031,55xe" fillcolor="maroon" stroked="f" strokeweight="0">
                  <v:path arrowok="t" textboxrect="0,0,140951,10930"/>
                </v:shape>
                <v:rect id="Rectangle 773" o:spid="_x0000_s1182" style="position:absolute;left:6077;top:69588;width:9018;height:1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" filled="f" stroked="f">
                  <v:textbox inset="0,0,0,0">
                    <w:txbxContent>
                      <w:p w14:paraId="2D428ABA" w14:textId="77777777" w:rsidR="00AF3DDE" w:rsidRDefault="00AF3DD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rPr>
                            <w:b/>
                            <w:color w:val="FF7F00"/>
                            <w:w w:val="116"/>
                            <w:sz w:val="22"/>
                          </w:rPr>
                          <w:t>Remarque</w:t>
                        </w:r>
                      </w:p>
                    </w:txbxContent>
                  </v:textbox>
                </v:rect>
                <v:shape id="Shape 774" o:spid="_x0000_s1183" style="position:absolute;left:5002;top:71162;width:0;height:1244;visibility:visible;mso-wrap-style:square;v-text-anchor:top" coordsize="0,1243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" path="m,l,124346e" filled="f" strokecolor="#ff7f00" strokeweight=".52719mm">
                  <v:stroke miterlimit="83231f" joinstyle="miter"/>
                  <v:path arrowok="t" textboxrect="0,0,0,124346"/>
                </v:shape>
                <v:shape id="Picture 776" o:spid="_x0000_s1184" type="#_x0000_t75" style="position:absolute;left:73;top:75680;width:31118;height:12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">
                  <v:imagedata r:id="rId37" o:title=""/>
                </v:shape>
                <v:shape id="Picture 778" o:spid="_x0000_s1185" type="#_x0000_t75" style="position:absolute;left:32840;top:74161;width:26899;height:10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">
                  <v:imagedata r:id="rId38" o:title=""/>
                </v:shape>
                <w10:anchorlock/>
              </v:group>
            </w:pict>
          </mc:Fallback>
        </mc:AlternateContent>
      </w:r>
    </w:p>
    <w:sectPr w:rsidR="00093985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179" w:right="463" w:bottom="1131" w:left="1134" w:header="439" w:footer="433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BE73345" w14:textId="77777777" w:rsidR="00AF3DDE" w:rsidRDefault="00AF3DDE">
      <w:pPr>
        <w:spacing w:after="0" w:line="240" w:lineRule="auto"/>
      </w:pPr>
      <w:r>
        <w:separator/>
      </w:r>
    </w:p>
  </w:endnote>
  <w:endnote w:type="continuationSeparator" w:id="0">
    <w:p w14:paraId="4BE6DA10" w14:textId="77777777" w:rsidR="00AF3DDE" w:rsidRDefault="00AF3D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D920C9" w14:textId="77777777" w:rsidR="00AF3DDE" w:rsidRDefault="00AF3DDE">
    <w:pPr>
      <w:tabs>
        <w:tab w:val="right" w:pos="9638"/>
      </w:tabs>
      <w:spacing w:after="0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4454F132" wp14:editId="09B5F065">
              <wp:simplePos x="0" y="0"/>
              <wp:positionH relativeFrom="page">
                <wp:posOffset>720001</wp:posOffset>
              </wp:positionH>
              <wp:positionV relativeFrom="page">
                <wp:posOffset>10214242</wp:posOffset>
              </wp:positionV>
              <wp:extent cx="6120003" cy="2527"/>
              <wp:effectExtent l="0" t="0" r="0" b="0"/>
              <wp:wrapSquare wrapText="bothSides"/>
              <wp:docPr id="6627" name="Group 662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20003" cy="2527"/>
                        <a:chOff x="0" y="0"/>
                        <a:chExt cx="6120003" cy="2527"/>
                      </a:xfrm>
                    </wpg:grpSpPr>
                    <wps:wsp>
                      <wps:cNvPr id="6628" name="Shape 6628"/>
                      <wps:cNvSpPr/>
                      <wps:spPr>
                        <a:xfrm>
                          <a:off x="0" y="0"/>
                          <a:ext cx="612000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20003">
                              <a:moveTo>
                                <a:pt x="0" y="0"/>
                              </a:moveTo>
                              <a:lnTo>
                                <a:pt x="6120003" y="0"/>
                              </a:lnTo>
                            </a:path>
                          </a:pathLst>
                        </a:custGeom>
                        <a:ln w="2527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6627" style="width:481.89pt;height:0.199pt;position:absolute;mso-position-horizontal-relative:page;mso-position-horizontal:absolute;margin-left:56.693pt;mso-position-vertical-relative:page;margin-top:804.271pt;" coordsize="61200,25">
              <v:shape id="Shape 6628" style="position:absolute;width:61200;height:0;left:0;top:0;" coordsize="6120003,0" path="m0,0l6120003,0">
                <v:stroke weight="0.199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16"/>
      </w:rPr>
      <w:t>www.math93.com /</w:t>
    </w:r>
    <w:proofErr w:type="spellStart"/>
    <w:r>
      <w:rPr>
        <w:sz w:val="16"/>
      </w:rPr>
      <w:t>J.Courtois</w:t>
    </w:r>
    <w:proofErr w:type="spellEnd"/>
    <w:r>
      <w:rPr>
        <w:sz w:val="16"/>
      </w:rPr>
      <w:t xml:space="preserve">, M. </w:t>
    </w:r>
    <w:proofErr w:type="spellStart"/>
    <w:r>
      <w:rPr>
        <w:sz w:val="16"/>
      </w:rPr>
      <w:t>Duffaud</w:t>
    </w:r>
    <w:proofErr w:type="spellEnd"/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>/</w:t>
    </w:r>
    <w:fldSimple w:instr=" NUMPAGES   \* MERGEFORMAT ">
      <w:r>
        <w:t>8</w:t>
      </w:r>
    </w:fldSimple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C65B70B" w14:textId="3F83A209" w:rsidR="00AF3DDE" w:rsidRDefault="00AF3DDE">
    <w:pPr>
      <w:tabs>
        <w:tab w:val="right" w:pos="9638"/>
      </w:tabs>
      <w:spacing w:after="0" w:line="259" w:lineRule="auto"/>
      <w:ind w:left="0" w:firstLine="0"/>
      <w:jc w:val="left"/>
    </w:pP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423A74">
      <w:rPr>
        <w:noProof/>
      </w:rPr>
      <w:t>4</w:t>
    </w:r>
    <w:r>
      <w:fldChar w:fldCharType="end"/>
    </w:r>
    <w:r>
      <w:t>/</w:t>
    </w:r>
    <w:fldSimple w:instr=" NUMPAGES   \* MERGEFORMAT ">
      <w:r w:rsidR="00423A74">
        <w:rPr>
          <w:noProof/>
        </w:rPr>
        <w:t>8</w:t>
      </w:r>
    </w:fldSimple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29AD8AE" w14:textId="3F289DB2" w:rsidR="00AF3DDE" w:rsidRDefault="00AF3DDE" w:rsidP="007320F3">
    <w:pPr>
      <w:spacing w:after="160" w:line="259" w:lineRule="auto"/>
      <w:ind w:left="0" w:firstLine="0"/>
    </w:pP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 w:rsidR="00423A74">
      <w:rPr>
        <w:noProof/>
      </w:rPr>
      <w:t>1</w:t>
    </w:r>
    <w:r>
      <w:fldChar w:fldCharType="end"/>
    </w:r>
    <w:r>
      <w:t>/</w:t>
    </w:r>
    <w:fldSimple w:instr=" NUMPAGES   \* MERGEFORMAT ">
      <w:r w:rsidR="00423A74">
        <w:rPr>
          <w:noProof/>
        </w:rPr>
        <w:t>8</w:t>
      </w:r>
    </w:fldSimple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7E448A4" w14:textId="77777777" w:rsidR="00AF3DDE" w:rsidRDefault="00AF3DDE">
    <w:pPr>
      <w:tabs>
        <w:tab w:val="center" w:pos="9485"/>
      </w:tabs>
      <w:spacing w:after="0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62C61B70" wp14:editId="65178B9A">
              <wp:simplePos x="0" y="0"/>
              <wp:positionH relativeFrom="page">
                <wp:posOffset>720001</wp:posOffset>
              </wp:positionH>
              <wp:positionV relativeFrom="page">
                <wp:posOffset>10214242</wp:posOffset>
              </wp:positionV>
              <wp:extent cx="6120003" cy="2527"/>
              <wp:effectExtent l="0" t="0" r="0" b="0"/>
              <wp:wrapSquare wrapText="bothSides"/>
              <wp:docPr id="6693" name="Group 66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20003" cy="2527"/>
                        <a:chOff x="0" y="0"/>
                        <a:chExt cx="6120003" cy="2527"/>
                      </a:xfrm>
                    </wpg:grpSpPr>
                    <wps:wsp>
                      <wps:cNvPr id="6694" name="Shape 6694"/>
                      <wps:cNvSpPr/>
                      <wps:spPr>
                        <a:xfrm>
                          <a:off x="0" y="0"/>
                          <a:ext cx="612000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20003">
                              <a:moveTo>
                                <a:pt x="0" y="0"/>
                              </a:moveTo>
                              <a:lnTo>
                                <a:pt x="6120003" y="0"/>
                              </a:lnTo>
                            </a:path>
                          </a:pathLst>
                        </a:custGeom>
                        <a:ln w="2527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6693" style="width:481.89pt;height:0.199pt;position:absolute;mso-position-horizontal-relative:page;mso-position-horizontal:absolute;margin-left:56.693pt;mso-position-vertical-relative:page;margin-top:804.271pt;" coordsize="61200,25">
              <v:shape id="Shape 6694" style="position:absolute;width:61200;height:0;left:0;top:0;" coordsize="6120003,0" path="m0,0l6120003,0">
                <v:stroke weight="0.199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16"/>
      </w:rPr>
      <w:t>www.math93.com /</w:t>
    </w:r>
    <w:proofErr w:type="spellStart"/>
    <w:r>
      <w:rPr>
        <w:sz w:val="16"/>
      </w:rPr>
      <w:t>J.Courtois</w:t>
    </w:r>
    <w:proofErr w:type="spellEnd"/>
    <w:r>
      <w:rPr>
        <w:sz w:val="16"/>
      </w:rPr>
      <w:t xml:space="preserve">, M. </w:t>
    </w:r>
    <w:proofErr w:type="spellStart"/>
    <w:r>
      <w:rPr>
        <w:sz w:val="16"/>
      </w:rPr>
      <w:t>Duffaud</w:t>
    </w:r>
    <w:proofErr w:type="spellEnd"/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>/</w:t>
    </w:r>
    <w:fldSimple w:instr=" NUMPAGES   \* MERGEFORMAT ">
      <w:r>
        <w:t>8</w:t>
      </w:r>
    </w:fldSimple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8D4F76" w14:textId="02F48400" w:rsidR="00AF3DDE" w:rsidRDefault="00AF3DDE">
    <w:pPr>
      <w:tabs>
        <w:tab w:val="center" w:pos="9485"/>
      </w:tabs>
      <w:spacing w:after="0" w:line="259" w:lineRule="auto"/>
      <w:ind w:left="0" w:firstLine="0"/>
      <w:jc w:val="left"/>
    </w:pPr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 w:rsidR="00423A74">
      <w:rPr>
        <w:noProof/>
      </w:rPr>
      <w:t>8</w:t>
    </w:r>
    <w:r>
      <w:fldChar w:fldCharType="end"/>
    </w:r>
    <w:r>
      <w:t>/</w:t>
    </w:r>
    <w:fldSimple w:instr=" NUMPAGES   \* MERGEFORMAT ">
      <w:r w:rsidR="00423A74">
        <w:rPr>
          <w:noProof/>
        </w:rPr>
        <w:t>8</w:t>
      </w:r>
    </w:fldSimple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635D36" w14:textId="77777777" w:rsidR="00AF3DDE" w:rsidRDefault="00AF3DDE">
    <w:pPr>
      <w:tabs>
        <w:tab w:val="center" w:pos="9485"/>
      </w:tabs>
      <w:spacing w:after="0" w:line="259" w:lineRule="auto"/>
      <w:ind w:left="0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255F1CE" wp14:editId="362A1353">
              <wp:simplePos x="0" y="0"/>
              <wp:positionH relativeFrom="page">
                <wp:posOffset>720001</wp:posOffset>
              </wp:positionH>
              <wp:positionV relativeFrom="page">
                <wp:posOffset>10214242</wp:posOffset>
              </wp:positionV>
              <wp:extent cx="6120003" cy="2527"/>
              <wp:effectExtent l="0" t="0" r="0" b="0"/>
              <wp:wrapSquare wrapText="bothSides"/>
              <wp:docPr id="6651" name="Group 66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20003" cy="2527"/>
                        <a:chOff x="0" y="0"/>
                        <a:chExt cx="6120003" cy="2527"/>
                      </a:xfrm>
                    </wpg:grpSpPr>
                    <wps:wsp>
                      <wps:cNvPr id="6652" name="Shape 6652"/>
                      <wps:cNvSpPr/>
                      <wps:spPr>
                        <a:xfrm>
                          <a:off x="0" y="0"/>
                          <a:ext cx="6120003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120003">
                              <a:moveTo>
                                <a:pt x="0" y="0"/>
                              </a:moveTo>
                              <a:lnTo>
                                <a:pt x="6120003" y="0"/>
                              </a:lnTo>
                            </a:path>
                          </a:pathLst>
                        </a:custGeom>
                        <a:ln w="2527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6651" style="width:481.89pt;height:0.199pt;position:absolute;mso-position-horizontal-relative:page;mso-position-horizontal:absolute;margin-left:56.693pt;mso-position-vertical-relative:page;margin-top:804.271pt;" coordsize="61200,25">
              <v:shape id="Shape 6652" style="position:absolute;width:61200;height:0;left:0;top:0;" coordsize="6120003,0" path="m0,0l6120003,0">
                <v:stroke weight="0.199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sz w:val="16"/>
      </w:rPr>
      <w:t>www.math93.com /</w:t>
    </w:r>
    <w:proofErr w:type="spellStart"/>
    <w:r>
      <w:rPr>
        <w:sz w:val="16"/>
      </w:rPr>
      <w:t>J.Courtois</w:t>
    </w:r>
    <w:proofErr w:type="spellEnd"/>
    <w:r>
      <w:rPr>
        <w:sz w:val="16"/>
      </w:rPr>
      <w:t xml:space="preserve">, M. </w:t>
    </w:r>
    <w:proofErr w:type="spellStart"/>
    <w:r>
      <w:rPr>
        <w:sz w:val="16"/>
      </w:rPr>
      <w:t>Duffaud</w:t>
    </w:r>
    <w:proofErr w:type="spellEnd"/>
    <w:r>
      <w:rPr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>/</w:t>
    </w:r>
    <w:fldSimple w:instr=" NUMPAGES   \* MERGEFORMAT ">
      <w:r>
        <w:t>8</w:t>
      </w:r>
    </w:fldSimple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B3596A" w14:textId="77777777" w:rsidR="00AF3DDE" w:rsidRDefault="00AF3DDE">
      <w:pPr>
        <w:spacing w:after="0" w:line="240" w:lineRule="auto"/>
      </w:pPr>
      <w:r>
        <w:separator/>
      </w:r>
    </w:p>
  </w:footnote>
  <w:footnote w:type="continuationSeparator" w:id="0">
    <w:p w14:paraId="1A933714" w14:textId="77777777" w:rsidR="00AF3DDE" w:rsidRDefault="00AF3D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D79ED9" w14:textId="77777777" w:rsidR="00AF3DDE" w:rsidRDefault="00AF3DDE">
    <w:pPr>
      <w:spacing w:after="0" w:line="259" w:lineRule="auto"/>
      <w:ind w:left="0" w:firstLine="0"/>
      <w:jc w:val="righ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6B07696" wp14:editId="1AC25686">
              <wp:simplePos x="0" y="0"/>
              <wp:positionH relativeFrom="page">
                <wp:posOffset>712646</wp:posOffset>
              </wp:positionH>
              <wp:positionV relativeFrom="page">
                <wp:posOffset>728444</wp:posOffset>
              </wp:positionV>
              <wp:extent cx="207494" cy="210650"/>
              <wp:effectExtent l="0" t="0" r="0" b="0"/>
              <wp:wrapSquare wrapText="bothSides"/>
              <wp:docPr id="6597" name="Group 659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07494" cy="210650"/>
                        <a:chOff x="0" y="0"/>
                        <a:chExt cx="207494" cy="210650"/>
                      </a:xfrm>
                    </wpg:grpSpPr>
                    <wps:wsp>
                      <wps:cNvPr id="6598" name="Shape 6598"/>
                      <wps:cNvSpPr/>
                      <wps:spPr>
                        <a:xfrm>
                          <a:off x="0" y="78204"/>
                          <a:ext cx="186945" cy="1324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6945" h="132446">
                              <a:moveTo>
                                <a:pt x="115504" y="129"/>
                              </a:moveTo>
                              <a:cubicBezTo>
                                <a:pt x="126713" y="193"/>
                                <a:pt x="137020" y="773"/>
                                <a:pt x="143268" y="8117"/>
                              </a:cubicBezTo>
                              <a:cubicBezTo>
                                <a:pt x="148615" y="14430"/>
                                <a:pt x="145330" y="17136"/>
                                <a:pt x="143268" y="18875"/>
                              </a:cubicBezTo>
                              <a:cubicBezTo>
                                <a:pt x="139274" y="22418"/>
                                <a:pt x="132704" y="25381"/>
                                <a:pt x="129418" y="26025"/>
                              </a:cubicBezTo>
                              <a:cubicBezTo>
                                <a:pt x="128194" y="26219"/>
                                <a:pt x="126133" y="26283"/>
                                <a:pt x="125553" y="25574"/>
                              </a:cubicBezTo>
                              <a:cubicBezTo>
                                <a:pt x="125167" y="25124"/>
                                <a:pt x="124973" y="24479"/>
                                <a:pt x="125038" y="24093"/>
                              </a:cubicBezTo>
                              <a:cubicBezTo>
                                <a:pt x="124716" y="23320"/>
                                <a:pt x="123878" y="21129"/>
                                <a:pt x="122461" y="19455"/>
                              </a:cubicBezTo>
                              <a:cubicBezTo>
                                <a:pt x="116985" y="13013"/>
                                <a:pt x="107773" y="12884"/>
                                <a:pt x="99657" y="12755"/>
                              </a:cubicBezTo>
                              <a:cubicBezTo>
                                <a:pt x="85098" y="12497"/>
                                <a:pt x="72794" y="14494"/>
                                <a:pt x="68284" y="15396"/>
                              </a:cubicBezTo>
                              <a:cubicBezTo>
                                <a:pt x="66803" y="15654"/>
                                <a:pt x="47284" y="19455"/>
                                <a:pt x="40262" y="25574"/>
                              </a:cubicBezTo>
                              <a:cubicBezTo>
                                <a:pt x="36010" y="29633"/>
                                <a:pt x="35237" y="35753"/>
                                <a:pt x="39360" y="40648"/>
                              </a:cubicBezTo>
                              <a:cubicBezTo>
                                <a:pt x="49087" y="52115"/>
                                <a:pt x="80588" y="52502"/>
                                <a:pt x="95340" y="52566"/>
                              </a:cubicBezTo>
                              <a:cubicBezTo>
                                <a:pt x="123749" y="53082"/>
                                <a:pt x="158665" y="54241"/>
                                <a:pt x="170132" y="67769"/>
                              </a:cubicBezTo>
                              <a:cubicBezTo>
                                <a:pt x="186945" y="87610"/>
                                <a:pt x="143913" y="115568"/>
                                <a:pt x="93150" y="125360"/>
                              </a:cubicBezTo>
                              <a:cubicBezTo>
                                <a:pt x="56496" y="132446"/>
                                <a:pt x="21258" y="126777"/>
                                <a:pt x="11982" y="115890"/>
                              </a:cubicBezTo>
                              <a:cubicBezTo>
                                <a:pt x="0" y="101782"/>
                                <a:pt x="23449" y="89414"/>
                                <a:pt x="34851" y="87159"/>
                              </a:cubicBezTo>
                              <a:cubicBezTo>
                                <a:pt x="36655" y="86837"/>
                                <a:pt x="38265" y="86708"/>
                                <a:pt x="39038" y="87546"/>
                              </a:cubicBezTo>
                              <a:cubicBezTo>
                                <a:pt x="41035" y="89929"/>
                                <a:pt x="30599" y="96242"/>
                                <a:pt x="30341" y="96242"/>
                              </a:cubicBezTo>
                              <a:cubicBezTo>
                                <a:pt x="29311" y="100429"/>
                                <a:pt x="32403" y="104101"/>
                                <a:pt x="32789" y="104488"/>
                              </a:cubicBezTo>
                              <a:cubicBezTo>
                                <a:pt x="41164" y="114344"/>
                                <a:pt x="75371" y="119240"/>
                                <a:pt x="106292" y="113249"/>
                              </a:cubicBezTo>
                              <a:cubicBezTo>
                                <a:pt x="118338" y="110930"/>
                                <a:pt x="137793" y="105454"/>
                                <a:pt x="146361" y="99077"/>
                              </a:cubicBezTo>
                              <a:cubicBezTo>
                                <a:pt x="155379" y="91991"/>
                                <a:pt x="153189" y="83681"/>
                                <a:pt x="149453" y="79300"/>
                              </a:cubicBezTo>
                              <a:cubicBezTo>
                                <a:pt x="139339" y="67382"/>
                                <a:pt x="108224" y="65708"/>
                                <a:pt x="81361" y="65385"/>
                              </a:cubicBezTo>
                              <a:cubicBezTo>
                                <a:pt x="62293" y="65128"/>
                                <a:pt x="29440" y="64806"/>
                                <a:pt x="18746" y="52115"/>
                              </a:cubicBezTo>
                              <a:cubicBezTo>
                                <a:pt x="4252" y="35108"/>
                                <a:pt x="41164" y="11016"/>
                                <a:pt x="81426" y="3285"/>
                              </a:cubicBezTo>
                              <a:cubicBezTo>
                                <a:pt x="86515" y="2319"/>
                                <a:pt x="99270" y="0"/>
                                <a:pt x="115504" y="129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599" name="Shape 6599"/>
                      <wps:cNvSpPr/>
                      <wps:spPr>
                        <a:xfrm>
                          <a:off x="64741" y="0"/>
                          <a:ext cx="142753" cy="192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753" h="192548">
                              <a:moveTo>
                                <a:pt x="89414" y="0"/>
                              </a:moveTo>
                              <a:cubicBezTo>
                                <a:pt x="91797" y="0"/>
                                <a:pt x="90187" y="2769"/>
                                <a:pt x="76659" y="22095"/>
                              </a:cubicBezTo>
                              <a:cubicBezTo>
                                <a:pt x="68800" y="33240"/>
                                <a:pt x="51020" y="58492"/>
                                <a:pt x="37170" y="78204"/>
                              </a:cubicBezTo>
                              <a:cubicBezTo>
                                <a:pt x="23320" y="97981"/>
                                <a:pt x="12111" y="114214"/>
                                <a:pt x="12240" y="114343"/>
                              </a:cubicBezTo>
                              <a:cubicBezTo>
                                <a:pt x="12433" y="114472"/>
                                <a:pt x="15654" y="114923"/>
                                <a:pt x="19455" y="115374"/>
                              </a:cubicBezTo>
                              <a:cubicBezTo>
                                <a:pt x="33112" y="116920"/>
                                <a:pt x="42130" y="119368"/>
                                <a:pt x="50762" y="123749"/>
                              </a:cubicBezTo>
                              <a:cubicBezTo>
                                <a:pt x="54885" y="125939"/>
                                <a:pt x="57204" y="127614"/>
                                <a:pt x="61198" y="131543"/>
                              </a:cubicBezTo>
                              <a:cubicBezTo>
                                <a:pt x="66610" y="136954"/>
                                <a:pt x="69186" y="141077"/>
                                <a:pt x="70668" y="146875"/>
                              </a:cubicBezTo>
                              <a:cubicBezTo>
                                <a:pt x="71054" y="148550"/>
                                <a:pt x="71634" y="149967"/>
                                <a:pt x="71892" y="149967"/>
                              </a:cubicBezTo>
                              <a:cubicBezTo>
                                <a:pt x="72729" y="149967"/>
                                <a:pt x="76530" y="144427"/>
                                <a:pt x="108031" y="97401"/>
                              </a:cubicBezTo>
                              <a:cubicBezTo>
                                <a:pt x="125038" y="72020"/>
                                <a:pt x="139468" y="50762"/>
                                <a:pt x="140047" y="50117"/>
                              </a:cubicBezTo>
                              <a:cubicBezTo>
                                <a:pt x="141529" y="48507"/>
                                <a:pt x="142753" y="49667"/>
                                <a:pt x="141722" y="51664"/>
                              </a:cubicBezTo>
                              <a:cubicBezTo>
                                <a:pt x="141272" y="52436"/>
                                <a:pt x="131029" y="68090"/>
                                <a:pt x="118918" y="86514"/>
                              </a:cubicBezTo>
                              <a:cubicBezTo>
                                <a:pt x="106807" y="104938"/>
                                <a:pt x="92957" y="126003"/>
                                <a:pt x="88126" y="133347"/>
                              </a:cubicBezTo>
                              <a:cubicBezTo>
                                <a:pt x="77239" y="149967"/>
                                <a:pt x="73245" y="156345"/>
                                <a:pt x="71763" y="159694"/>
                              </a:cubicBezTo>
                              <a:cubicBezTo>
                                <a:pt x="70732" y="162014"/>
                                <a:pt x="70088" y="162529"/>
                                <a:pt x="65708" y="164655"/>
                              </a:cubicBezTo>
                              <a:cubicBezTo>
                                <a:pt x="60232" y="167360"/>
                                <a:pt x="5540" y="191775"/>
                                <a:pt x="3801" y="192290"/>
                              </a:cubicBezTo>
                              <a:cubicBezTo>
                                <a:pt x="3028" y="192548"/>
                                <a:pt x="2190" y="192162"/>
                                <a:pt x="1353" y="191260"/>
                              </a:cubicBezTo>
                              <a:lnTo>
                                <a:pt x="0" y="189843"/>
                              </a:lnTo>
                              <a:lnTo>
                                <a:pt x="1804" y="158213"/>
                              </a:lnTo>
                              <a:cubicBezTo>
                                <a:pt x="4059" y="119239"/>
                                <a:pt x="4059" y="119175"/>
                                <a:pt x="5605" y="116598"/>
                              </a:cubicBezTo>
                              <a:cubicBezTo>
                                <a:pt x="6313" y="115439"/>
                                <a:pt x="16491" y="101073"/>
                                <a:pt x="28216" y="84710"/>
                              </a:cubicBezTo>
                              <a:cubicBezTo>
                                <a:pt x="40004" y="68284"/>
                                <a:pt x="58364" y="42516"/>
                                <a:pt x="69058" y="27441"/>
                              </a:cubicBezTo>
                              <a:cubicBezTo>
                                <a:pt x="79816" y="12302"/>
                                <a:pt x="88963" y="0"/>
                                <a:pt x="89414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00" name="Shape 6600"/>
                      <wps:cNvSpPr/>
                      <wps:spPr>
                        <a:xfrm>
                          <a:off x="68993" y="122714"/>
                          <a:ext cx="59588" cy="6571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88" h="65711">
                              <a:moveTo>
                                <a:pt x="7934" y="125"/>
                              </a:moveTo>
                              <a:cubicBezTo>
                                <a:pt x="14740" y="499"/>
                                <a:pt x="28377" y="2758"/>
                                <a:pt x="34657" y="4835"/>
                              </a:cubicBezTo>
                              <a:cubicBezTo>
                                <a:pt x="49667" y="9796"/>
                                <a:pt x="58299" y="18943"/>
                                <a:pt x="59072" y="30668"/>
                              </a:cubicBezTo>
                              <a:cubicBezTo>
                                <a:pt x="59588" y="37625"/>
                                <a:pt x="59330" y="38140"/>
                                <a:pt x="54627" y="40524"/>
                              </a:cubicBezTo>
                              <a:cubicBezTo>
                                <a:pt x="50247" y="42714"/>
                                <a:pt x="38201" y="48190"/>
                                <a:pt x="22869" y="54889"/>
                              </a:cubicBezTo>
                              <a:cubicBezTo>
                                <a:pt x="17329" y="57273"/>
                                <a:pt x="12626" y="59270"/>
                                <a:pt x="12433" y="59270"/>
                              </a:cubicBezTo>
                              <a:cubicBezTo>
                                <a:pt x="12175" y="59270"/>
                                <a:pt x="451" y="65711"/>
                                <a:pt x="0" y="64874"/>
                              </a:cubicBezTo>
                              <a:cubicBezTo>
                                <a:pt x="1481" y="57144"/>
                                <a:pt x="258" y="55147"/>
                                <a:pt x="837" y="47223"/>
                              </a:cubicBezTo>
                              <a:cubicBezTo>
                                <a:pt x="1031" y="45162"/>
                                <a:pt x="1739" y="33953"/>
                                <a:pt x="2383" y="22293"/>
                              </a:cubicBezTo>
                              <a:cubicBezTo>
                                <a:pt x="3028" y="10569"/>
                                <a:pt x="3736" y="713"/>
                                <a:pt x="3930" y="455"/>
                              </a:cubicBezTo>
                              <a:cubicBezTo>
                                <a:pt x="4155" y="84"/>
                                <a:pt x="5665" y="0"/>
                                <a:pt x="7934" y="125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01" name="Shape 6601"/>
                      <wps:cNvSpPr/>
                      <wps:spPr>
                        <a:xfrm>
                          <a:off x="64741" y="0"/>
                          <a:ext cx="142753" cy="192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42753" h="192548">
                              <a:moveTo>
                                <a:pt x="1353" y="191260"/>
                              </a:moveTo>
                              <a:lnTo>
                                <a:pt x="0" y="189843"/>
                              </a:lnTo>
                              <a:lnTo>
                                <a:pt x="1804" y="158213"/>
                              </a:lnTo>
                              <a:cubicBezTo>
                                <a:pt x="4059" y="119239"/>
                                <a:pt x="4059" y="119175"/>
                                <a:pt x="5605" y="116598"/>
                              </a:cubicBezTo>
                              <a:cubicBezTo>
                                <a:pt x="6313" y="115439"/>
                                <a:pt x="16491" y="101073"/>
                                <a:pt x="28216" y="84710"/>
                              </a:cubicBezTo>
                              <a:cubicBezTo>
                                <a:pt x="40004" y="68284"/>
                                <a:pt x="58364" y="42516"/>
                                <a:pt x="69058" y="27441"/>
                              </a:cubicBezTo>
                              <a:cubicBezTo>
                                <a:pt x="79816" y="12302"/>
                                <a:pt x="88963" y="0"/>
                                <a:pt x="89414" y="0"/>
                              </a:cubicBezTo>
                              <a:cubicBezTo>
                                <a:pt x="91797" y="0"/>
                                <a:pt x="90187" y="2769"/>
                                <a:pt x="76659" y="22095"/>
                              </a:cubicBezTo>
                              <a:cubicBezTo>
                                <a:pt x="68800" y="33240"/>
                                <a:pt x="51020" y="58492"/>
                                <a:pt x="37170" y="78204"/>
                              </a:cubicBezTo>
                              <a:cubicBezTo>
                                <a:pt x="23320" y="97981"/>
                                <a:pt x="12111" y="114214"/>
                                <a:pt x="12240" y="114343"/>
                              </a:cubicBezTo>
                              <a:cubicBezTo>
                                <a:pt x="12433" y="114472"/>
                                <a:pt x="15654" y="114923"/>
                                <a:pt x="19455" y="115374"/>
                              </a:cubicBezTo>
                              <a:cubicBezTo>
                                <a:pt x="33112" y="116920"/>
                                <a:pt x="42130" y="119368"/>
                                <a:pt x="50762" y="123749"/>
                              </a:cubicBezTo>
                              <a:cubicBezTo>
                                <a:pt x="54885" y="125939"/>
                                <a:pt x="57204" y="127614"/>
                                <a:pt x="61198" y="131543"/>
                              </a:cubicBezTo>
                              <a:cubicBezTo>
                                <a:pt x="66610" y="136954"/>
                                <a:pt x="69186" y="141077"/>
                                <a:pt x="70668" y="146875"/>
                              </a:cubicBezTo>
                              <a:cubicBezTo>
                                <a:pt x="71054" y="148550"/>
                                <a:pt x="71634" y="149967"/>
                                <a:pt x="71892" y="149967"/>
                              </a:cubicBezTo>
                              <a:cubicBezTo>
                                <a:pt x="72729" y="149967"/>
                                <a:pt x="76530" y="144427"/>
                                <a:pt x="108031" y="97401"/>
                              </a:cubicBezTo>
                              <a:cubicBezTo>
                                <a:pt x="125038" y="72020"/>
                                <a:pt x="139468" y="50762"/>
                                <a:pt x="140047" y="50117"/>
                              </a:cubicBezTo>
                              <a:cubicBezTo>
                                <a:pt x="141529" y="48507"/>
                                <a:pt x="142753" y="49667"/>
                                <a:pt x="141722" y="51664"/>
                              </a:cubicBezTo>
                              <a:cubicBezTo>
                                <a:pt x="141272" y="52436"/>
                                <a:pt x="131029" y="68090"/>
                                <a:pt x="118918" y="86514"/>
                              </a:cubicBezTo>
                              <a:cubicBezTo>
                                <a:pt x="106807" y="104938"/>
                                <a:pt x="92957" y="126003"/>
                                <a:pt x="88126" y="133347"/>
                              </a:cubicBezTo>
                              <a:cubicBezTo>
                                <a:pt x="77239" y="149967"/>
                                <a:pt x="73245" y="156345"/>
                                <a:pt x="71763" y="159694"/>
                              </a:cubicBezTo>
                              <a:cubicBezTo>
                                <a:pt x="70732" y="162014"/>
                                <a:pt x="70088" y="162529"/>
                                <a:pt x="65708" y="164655"/>
                              </a:cubicBezTo>
                              <a:cubicBezTo>
                                <a:pt x="60232" y="167360"/>
                                <a:pt x="5540" y="191775"/>
                                <a:pt x="3801" y="192290"/>
                              </a:cubicBezTo>
                              <a:cubicBezTo>
                                <a:pt x="3028" y="192548"/>
                                <a:pt x="2190" y="192162"/>
                                <a:pt x="1353" y="191260"/>
                              </a:cubicBezTo>
                              <a:close/>
                            </a:path>
                          </a:pathLst>
                        </a:custGeom>
                        <a:ln w="3194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02" name="Shape 6602"/>
                      <wps:cNvSpPr/>
                      <wps:spPr>
                        <a:xfrm>
                          <a:off x="68993" y="121687"/>
                          <a:ext cx="59588" cy="6673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9588" h="66738">
                              <a:moveTo>
                                <a:pt x="22869" y="55916"/>
                              </a:moveTo>
                              <a:cubicBezTo>
                                <a:pt x="38201" y="49216"/>
                                <a:pt x="50247" y="43741"/>
                                <a:pt x="54627" y="41550"/>
                              </a:cubicBezTo>
                              <a:cubicBezTo>
                                <a:pt x="59330" y="39167"/>
                                <a:pt x="59588" y="38652"/>
                                <a:pt x="59072" y="31694"/>
                              </a:cubicBezTo>
                              <a:cubicBezTo>
                                <a:pt x="58299" y="19970"/>
                                <a:pt x="49667" y="10822"/>
                                <a:pt x="34657" y="5862"/>
                              </a:cubicBezTo>
                              <a:cubicBezTo>
                                <a:pt x="26283" y="3092"/>
                                <a:pt x="4831" y="0"/>
                                <a:pt x="3930" y="1482"/>
                              </a:cubicBezTo>
                              <a:cubicBezTo>
                                <a:pt x="3736" y="1739"/>
                                <a:pt x="3028" y="11595"/>
                                <a:pt x="2383" y="23320"/>
                              </a:cubicBezTo>
                              <a:cubicBezTo>
                                <a:pt x="1739" y="34980"/>
                                <a:pt x="1031" y="46188"/>
                                <a:pt x="837" y="48250"/>
                              </a:cubicBezTo>
                              <a:cubicBezTo>
                                <a:pt x="258" y="56174"/>
                                <a:pt x="1481" y="58170"/>
                                <a:pt x="0" y="65901"/>
                              </a:cubicBezTo>
                              <a:cubicBezTo>
                                <a:pt x="451" y="66738"/>
                                <a:pt x="12175" y="60296"/>
                                <a:pt x="12433" y="60296"/>
                              </a:cubicBezTo>
                              <a:cubicBezTo>
                                <a:pt x="12626" y="60296"/>
                                <a:pt x="17329" y="58299"/>
                                <a:pt x="22869" y="55916"/>
                              </a:cubicBezTo>
                              <a:close/>
                            </a:path>
                          </a:pathLst>
                        </a:custGeom>
                        <a:ln w="3194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03" name="Shape 6603"/>
                      <wps:cNvSpPr/>
                      <wps:spPr>
                        <a:xfrm>
                          <a:off x="92120" y="6441"/>
                          <a:ext cx="77625" cy="11144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7625" h="111445">
                              <a:moveTo>
                                <a:pt x="0" y="111445"/>
                              </a:moveTo>
                              <a:lnTo>
                                <a:pt x="77625" y="0"/>
                              </a:lnTo>
                            </a:path>
                          </a:pathLst>
                        </a:custGeom>
                        <a:ln w="5021" cap="rnd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04" name="Shape 6604"/>
                      <wps:cNvSpPr/>
                      <wps:spPr>
                        <a:xfrm>
                          <a:off x="113442" y="16556"/>
                          <a:ext cx="74083" cy="109061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4083" h="109061">
                              <a:moveTo>
                                <a:pt x="0" y="109061"/>
                              </a:moveTo>
                              <a:lnTo>
                                <a:pt x="74083" y="0"/>
                              </a:lnTo>
                            </a:path>
                          </a:pathLst>
                        </a:custGeom>
                        <a:ln w="5021" cap="rnd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05" name="Shape 6605"/>
                      <wps:cNvSpPr/>
                      <wps:spPr>
                        <a:xfrm>
                          <a:off x="127679" y="34914"/>
                          <a:ext cx="70539" cy="10255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39" h="102556">
                              <a:moveTo>
                                <a:pt x="0" y="102556"/>
                              </a:moveTo>
                              <a:lnTo>
                                <a:pt x="69315" y="2385"/>
                              </a:lnTo>
                              <a:lnTo>
                                <a:pt x="70539" y="0"/>
                              </a:lnTo>
                            </a:path>
                          </a:pathLst>
                        </a:custGeom>
                        <a:ln w="5021" cap="rnd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06" name="Shape 6606"/>
                      <wps:cNvSpPr/>
                      <wps:spPr>
                        <a:xfrm>
                          <a:off x="77625" y="4702"/>
                          <a:ext cx="83552" cy="11144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3552" h="111446">
                              <a:moveTo>
                                <a:pt x="76272" y="64"/>
                              </a:moveTo>
                              <a:cubicBezTo>
                                <a:pt x="77367" y="0"/>
                                <a:pt x="81619" y="3350"/>
                                <a:pt x="82392" y="4832"/>
                              </a:cubicBezTo>
                              <a:cubicBezTo>
                                <a:pt x="83552" y="7086"/>
                                <a:pt x="83423" y="8697"/>
                                <a:pt x="81877" y="12304"/>
                              </a:cubicBezTo>
                              <a:cubicBezTo>
                                <a:pt x="80331" y="15847"/>
                                <a:pt x="13850" y="111446"/>
                                <a:pt x="12948" y="111381"/>
                              </a:cubicBezTo>
                              <a:cubicBezTo>
                                <a:pt x="12626" y="111381"/>
                                <a:pt x="9727" y="110930"/>
                                <a:pt x="6442" y="110479"/>
                              </a:cubicBezTo>
                              <a:cubicBezTo>
                                <a:pt x="3221" y="109964"/>
                                <a:pt x="451" y="109448"/>
                                <a:pt x="322" y="109384"/>
                              </a:cubicBezTo>
                              <a:cubicBezTo>
                                <a:pt x="0" y="109126"/>
                                <a:pt x="17458" y="83810"/>
                                <a:pt x="46382" y="42711"/>
                              </a:cubicBezTo>
                              <a:cubicBezTo>
                                <a:pt x="59523" y="23964"/>
                                <a:pt x="71505" y="6700"/>
                                <a:pt x="73051" y="4316"/>
                              </a:cubicBezTo>
                              <a:cubicBezTo>
                                <a:pt x="74597" y="1997"/>
                                <a:pt x="76015" y="64"/>
                                <a:pt x="76272" y="64"/>
                              </a:cubicBezTo>
                              <a:close/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4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07" name="Shape 6607"/>
                      <wps:cNvSpPr/>
                      <wps:spPr>
                        <a:xfrm>
                          <a:off x="95083" y="14831"/>
                          <a:ext cx="88191" cy="1072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88191" h="107242">
                              <a:moveTo>
                                <a:pt x="79855" y="32"/>
                              </a:moveTo>
                              <a:cubicBezTo>
                                <a:pt x="82328" y="65"/>
                                <a:pt x="84454" y="951"/>
                                <a:pt x="86194" y="2691"/>
                              </a:cubicBezTo>
                              <a:lnTo>
                                <a:pt x="88191" y="4686"/>
                              </a:lnTo>
                              <a:lnTo>
                                <a:pt x="53403" y="55965"/>
                              </a:lnTo>
                              <a:cubicBezTo>
                                <a:pt x="32274" y="87143"/>
                                <a:pt x="18295" y="107242"/>
                                <a:pt x="17780" y="107178"/>
                              </a:cubicBezTo>
                              <a:cubicBezTo>
                                <a:pt x="17264" y="107178"/>
                                <a:pt x="15267" y="106469"/>
                                <a:pt x="13399" y="105696"/>
                              </a:cubicBezTo>
                              <a:cubicBezTo>
                                <a:pt x="11467" y="104859"/>
                                <a:pt x="7666" y="103699"/>
                                <a:pt x="4960" y="102991"/>
                              </a:cubicBezTo>
                              <a:lnTo>
                                <a:pt x="0" y="101831"/>
                              </a:lnTo>
                              <a:lnTo>
                                <a:pt x="1739" y="99383"/>
                              </a:lnTo>
                              <a:cubicBezTo>
                                <a:pt x="2706" y="98030"/>
                                <a:pt x="17973" y="76128"/>
                                <a:pt x="35688" y="50682"/>
                              </a:cubicBezTo>
                              <a:lnTo>
                                <a:pt x="67898" y="4429"/>
                              </a:lnTo>
                              <a:lnTo>
                                <a:pt x="71440" y="2496"/>
                              </a:lnTo>
                              <a:cubicBezTo>
                                <a:pt x="74565" y="821"/>
                                <a:pt x="77383" y="0"/>
                                <a:pt x="79855" y="32"/>
                              </a:cubicBezTo>
                              <a:close/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4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08" name="Shape 6608"/>
                      <wps:cNvSpPr/>
                      <wps:spPr>
                        <a:xfrm>
                          <a:off x="117050" y="22031"/>
                          <a:ext cx="76465" cy="11131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6465" h="111316">
                              <a:moveTo>
                                <a:pt x="68478" y="579"/>
                              </a:moveTo>
                              <a:cubicBezTo>
                                <a:pt x="68864" y="0"/>
                                <a:pt x="71892" y="2771"/>
                                <a:pt x="73825" y="5604"/>
                              </a:cubicBezTo>
                              <a:cubicBezTo>
                                <a:pt x="75693" y="8310"/>
                                <a:pt x="76079" y="9469"/>
                                <a:pt x="76272" y="12626"/>
                              </a:cubicBezTo>
                              <a:cubicBezTo>
                                <a:pt x="76465" y="14945"/>
                                <a:pt x="76272" y="16877"/>
                                <a:pt x="75757" y="17779"/>
                              </a:cubicBezTo>
                              <a:cubicBezTo>
                                <a:pt x="74727" y="19712"/>
                                <a:pt x="13013" y="108997"/>
                                <a:pt x="11853" y="110286"/>
                              </a:cubicBezTo>
                              <a:cubicBezTo>
                                <a:pt x="10887" y="111316"/>
                                <a:pt x="10694" y="111188"/>
                                <a:pt x="7924" y="108353"/>
                              </a:cubicBezTo>
                              <a:cubicBezTo>
                                <a:pt x="6313" y="106678"/>
                                <a:pt x="3801" y="104617"/>
                                <a:pt x="2383" y="103779"/>
                              </a:cubicBezTo>
                              <a:cubicBezTo>
                                <a:pt x="966" y="102942"/>
                                <a:pt x="0" y="101976"/>
                                <a:pt x="129" y="101525"/>
                              </a:cubicBezTo>
                              <a:cubicBezTo>
                                <a:pt x="322" y="101074"/>
                                <a:pt x="65515" y="4702"/>
                                <a:pt x="68478" y="579"/>
                              </a:cubicBezTo>
                              <a:close/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4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09" name="Shape 6609"/>
                      <wps:cNvSpPr/>
                      <wps:spPr>
                        <a:xfrm>
                          <a:off x="130642" y="42064"/>
                          <a:ext cx="72858" cy="1080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2858" h="108032">
                              <a:moveTo>
                                <a:pt x="65965" y="0"/>
                              </a:moveTo>
                              <a:cubicBezTo>
                                <a:pt x="68607" y="0"/>
                                <a:pt x="72858" y="4832"/>
                                <a:pt x="72858" y="7795"/>
                              </a:cubicBezTo>
                              <a:cubicBezTo>
                                <a:pt x="72858" y="8826"/>
                                <a:pt x="68414" y="15912"/>
                                <a:pt x="59459" y="29118"/>
                              </a:cubicBezTo>
                              <a:cubicBezTo>
                                <a:pt x="52115" y="40005"/>
                                <a:pt x="37685" y="61328"/>
                                <a:pt x="27507" y="76466"/>
                              </a:cubicBezTo>
                              <a:cubicBezTo>
                                <a:pt x="6893" y="106937"/>
                                <a:pt x="6120" y="108032"/>
                                <a:pt x="5669" y="106743"/>
                              </a:cubicBezTo>
                              <a:cubicBezTo>
                                <a:pt x="5540" y="106228"/>
                                <a:pt x="4960" y="104489"/>
                                <a:pt x="4445" y="102814"/>
                              </a:cubicBezTo>
                              <a:cubicBezTo>
                                <a:pt x="3930" y="101139"/>
                                <a:pt x="2706" y="98562"/>
                                <a:pt x="1740" y="97016"/>
                              </a:cubicBezTo>
                              <a:lnTo>
                                <a:pt x="0" y="94246"/>
                              </a:lnTo>
                              <a:lnTo>
                                <a:pt x="32596" y="47155"/>
                              </a:lnTo>
                              <a:cubicBezTo>
                                <a:pt x="50570" y="21195"/>
                                <a:pt x="65579" y="0"/>
                                <a:pt x="65965" y="0"/>
                              </a:cubicBezTo>
                              <a:close/>
                            </a:path>
                          </a:pathLst>
                        </a:custGeom>
                        <a:ln w="0" cap="rnd">
                          <a:round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4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10" name="Shape 6610"/>
                      <wps:cNvSpPr/>
                      <wps:spPr>
                        <a:xfrm>
                          <a:off x="68864" y="158406"/>
                          <a:ext cx="28409" cy="16749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409" h="16749">
                              <a:moveTo>
                                <a:pt x="0" y="709"/>
                              </a:moveTo>
                              <a:cubicBezTo>
                                <a:pt x="15525" y="0"/>
                                <a:pt x="24737" y="5605"/>
                                <a:pt x="28409" y="16749"/>
                              </a:cubicBezTo>
                            </a:path>
                          </a:pathLst>
                        </a:custGeom>
                        <a:ln w="4017" cap="rnd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11" name="Shape 6611"/>
                      <wps:cNvSpPr/>
                      <wps:spPr>
                        <a:xfrm>
                          <a:off x="69057" y="161112"/>
                          <a:ext cx="26347" cy="2647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6347" h="26476">
                              <a:moveTo>
                                <a:pt x="1933" y="64"/>
                              </a:moveTo>
                              <a:cubicBezTo>
                                <a:pt x="2448" y="0"/>
                                <a:pt x="5540" y="129"/>
                                <a:pt x="6828" y="258"/>
                              </a:cubicBezTo>
                              <a:cubicBezTo>
                                <a:pt x="9405" y="515"/>
                                <a:pt x="12240" y="1160"/>
                                <a:pt x="14172" y="1868"/>
                              </a:cubicBezTo>
                              <a:cubicBezTo>
                                <a:pt x="15461" y="2319"/>
                                <a:pt x="17329" y="3285"/>
                                <a:pt x="18359" y="3994"/>
                              </a:cubicBezTo>
                              <a:cubicBezTo>
                                <a:pt x="19583" y="4767"/>
                                <a:pt x="20356" y="5411"/>
                                <a:pt x="21452" y="6571"/>
                              </a:cubicBezTo>
                              <a:cubicBezTo>
                                <a:pt x="22998" y="8117"/>
                                <a:pt x="24028" y="9598"/>
                                <a:pt x="25059" y="11660"/>
                              </a:cubicBezTo>
                              <a:cubicBezTo>
                                <a:pt x="25574" y="12755"/>
                                <a:pt x="26347" y="14752"/>
                                <a:pt x="26283" y="14816"/>
                              </a:cubicBezTo>
                              <a:cubicBezTo>
                                <a:pt x="26154" y="14945"/>
                                <a:pt x="15332" y="19583"/>
                                <a:pt x="13657" y="20228"/>
                              </a:cubicBezTo>
                              <a:cubicBezTo>
                                <a:pt x="12948" y="20485"/>
                                <a:pt x="12046" y="20872"/>
                                <a:pt x="11660" y="21065"/>
                              </a:cubicBezTo>
                              <a:cubicBezTo>
                                <a:pt x="3672" y="25123"/>
                                <a:pt x="1417" y="26219"/>
                                <a:pt x="322" y="26412"/>
                              </a:cubicBezTo>
                              <a:lnTo>
                                <a:pt x="0" y="26476"/>
                              </a:lnTo>
                              <a:lnTo>
                                <a:pt x="193" y="25252"/>
                              </a:lnTo>
                              <a:cubicBezTo>
                                <a:pt x="644" y="22611"/>
                                <a:pt x="709" y="22225"/>
                                <a:pt x="773" y="15911"/>
                              </a:cubicBezTo>
                              <a:cubicBezTo>
                                <a:pt x="837" y="10694"/>
                                <a:pt x="837" y="9470"/>
                                <a:pt x="1031" y="6635"/>
                              </a:cubicBezTo>
                              <a:cubicBezTo>
                                <a:pt x="1160" y="4831"/>
                                <a:pt x="1288" y="2641"/>
                                <a:pt x="1353" y="1739"/>
                              </a:cubicBezTo>
                              <a:lnTo>
                                <a:pt x="1482" y="129"/>
                              </a:lnTo>
                              <a:lnTo>
                                <a:pt x="1933" y="64"/>
                              </a:lnTo>
                              <a:close/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12" name="Shape 6612"/>
                      <wps:cNvSpPr/>
                      <wps:spPr>
                        <a:xfrm>
                          <a:off x="70797" y="123104"/>
                          <a:ext cx="58106" cy="513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106" h="51342">
                              <a:moveTo>
                                <a:pt x="2512" y="0"/>
                              </a:moveTo>
                              <a:lnTo>
                                <a:pt x="7923" y="322"/>
                              </a:lnTo>
                              <a:cubicBezTo>
                                <a:pt x="13270" y="580"/>
                                <a:pt x="23642" y="2255"/>
                                <a:pt x="29311" y="3736"/>
                              </a:cubicBezTo>
                              <a:cubicBezTo>
                                <a:pt x="40842" y="6700"/>
                                <a:pt x="50440" y="13335"/>
                                <a:pt x="54305" y="20936"/>
                              </a:cubicBezTo>
                              <a:cubicBezTo>
                                <a:pt x="57140" y="26412"/>
                                <a:pt x="58106" y="35495"/>
                                <a:pt x="56109" y="37621"/>
                              </a:cubicBezTo>
                              <a:cubicBezTo>
                                <a:pt x="55207" y="38652"/>
                                <a:pt x="50505" y="41035"/>
                                <a:pt x="38651" y="46382"/>
                              </a:cubicBezTo>
                              <a:cubicBezTo>
                                <a:pt x="27636" y="51342"/>
                                <a:pt x="28602" y="51149"/>
                                <a:pt x="27443" y="48572"/>
                              </a:cubicBezTo>
                              <a:cubicBezTo>
                                <a:pt x="23642" y="40004"/>
                                <a:pt x="15525" y="34851"/>
                                <a:pt x="4380" y="34013"/>
                              </a:cubicBezTo>
                              <a:lnTo>
                                <a:pt x="0" y="33691"/>
                              </a:lnTo>
                              <a:lnTo>
                                <a:pt x="258" y="30277"/>
                              </a:lnTo>
                              <a:cubicBezTo>
                                <a:pt x="386" y="28409"/>
                                <a:pt x="837" y="21516"/>
                                <a:pt x="1224" y="15074"/>
                              </a:cubicBezTo>
                              <a:cubicBezTo>
                                <a:pt x="1675" y="8568"/>
                                <a:pt x="2061" y="2512"/>
                                <a:pt x="2255" y="1610"/>
                              </a:cubicBezTo>
                              <a:lnTo>
                                <a:pt x="2512" y="0"/>
                              </a:lnTo>
                              <a:close/>
                            </a:path>
                          </a:pathLst>
                        </a:custGeom>
                        <a:ln w="0" cap="rnd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E9C6A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6613" name="Shape 6613"/>
                      <wps:cNvSpPr/>
                      <wps:spPr>
                        <a:xfrm>
                          <a:off x="70797" y="123104"/>
                          <a:ext cx="58106" cy="5134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8106" h="51342">
                              <a:moveTo>
                                <a:pt x="27443" y="48572"/>
                              </a:moveTo>
                              <a:cubicBezTo>
                                <a:pt x="23642" y="40004"/>
                                <a:pt x="15525" y="34851"/>
                                <a:pt x="4380" y="34013"/>
                              </a:cubicBezTo>
                              <a:lnTo>
                                <a:pt x="0" y="33691"/>
                              </a:lnTo>
                              <a:lnTo>
                                <a:pt x="258" y="30277"/>
                              </a:lnTo>
                              <a:cubicBezTo>
                                <a:pt x="386" y="28409"/>
                                <a:pt x="837" y="21516"/>
                                <a:pt x="1224" y="15074"/>
                              </a:cubicBezTo>
                              <a:cubicBezTo>
                                <a:pt x="1675" y="8568"/>
                                <a:pt x="2061" y="2512"/>
                                <a:pt x="2255" y="1610"/>
                              </a:cubicBezTo>
                              <a:lnTo>
                                <a:pt x="2512" y="0"/>
                              </a:lnTo>
                              <a:lnTo>
                                <a:pt x="7923" y="322"/>
                              </a:lnTo>
                              <a:cubicBezTo>
                                <a:pt x="13270" y="580"/>
                                <a:pt x="23642" y="2255"/>
                                <a:pt x="29311" y="3736"/>
                              </a:cubicBezTo>
                              <a:cubicBezTo>
                                <a:pt x="40842" y="6700"/>
                                <a:pt x="50440" y="13335"/>
                                <a:pt x="54305" y="20936"/>
                              </a:cubicBezTo>
                              <a:cubicBezTo>
                                <a:pt x="57140" y="26412"/>
                                <a:pt x="58106" y="35495"/>
                                <a:pt x="56109" y="37621"/>
                              </a:cubicBezTo>
                              <a:cubicBezTo>
                                <a:pt x="55207" y="38652"/>
                                <a:pt x="50505" y="41035"/>
                                <a:pt x="38651" y="46382"/>
                              </a:cubicBezTo>
                              <a:cubicBezTo>
                                <a:pt x="27636" y="51342"/>
                                <a:pt x="28602" y="51149"/>
                                <a:pt x="27443" y="48572"/>
                              </a:cubicBezTo>
                              <a:close/>
                            </a:path>
                          </a:pathLst>
                        </a:custGeom>
                        <a:ln w="3" cap="rnd">
                          <a:round/>
                        </a:ln>
                      </wps:spPr>
                      <wps:style>
                        <a:lnRef idx="1">
                          <a:srgbClr val="695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group id="Group 6597" style="width:16.3381pt;height:16.5866pt;position:absolute;mso-position-horizontal-relative:page;mso-position-horizontal:absolute;margin-left:56.1138pt;mso-position-vertical-relative:page;margin-top:57.3578pt;" coordsize="2074,2106">
              <v:shape id="Shape 6598" style="position:absolute;width:1869;height:1324;left:0;top:782;" coordsize="186945,132446" path="m115504,129c126713,193,137020,773,143268,8117c148615,14430,145330,17136,143268,18875c139274,22418,132704,25381,129418,26025c128194,26219,126133,26283,125553,25574c125167,25124,124973,24479,125038,24093c124716,23320,123878,21129,122461,19455c116985,13013,107773,12884,99657,12755c85098,12497,72794,14494,68284,15396c66803,15654,47284,19455,40262,25574c36010,29633,35237,35753,39360,40648c49087,52115,80588,52502,95340,52566c123749,53082,158665,54241,170132,67769c186945,87610,143913,115568,93150,125360c56496,132446,21258,126777,11982,115890c0,101782,23449,89414,34851,87159c36655,86837,38265,86708,39038,87546c41035,89929,30599,96242,30341,96242c29311,100429,32403,104101,32789,104488c41164,114344,75371,119240,106292,113249c118338,110930,137793,105454,146361,99077c155379,91991,153189,83681,149453,79300c139339,67382,108224,65708,81361,65385c62293,65128,29440,64806,18746,52115c4252,35108,41164,11016,81426,3285c86515,2319,99270,0,115504,129x">
                <v:stroke weight="0pt" endcap="flat" joinstyle="miter" miterlimit="10" on="false" color="#000000" opacity="0"/>
                <v:fill on="true" color="#000000"/>
              </v:shape>
              <v:shape id="Shape 6599" style="position:absolute;width:1427;height:1925;left:647;top:0;" coordsize="142753,192548" path="m89414,0c91797,0,90187,2769,76659,22095c68800,33240,51020,58492,37170,78204c23320,97981,12111,114214,12240,114343c12433,114472,15654,114923,19455,115374c33112,116920,42130,119368,50762,123749c54885,125939,57204,127614,61198,131543c66610,136954,69186,141077,70668,146875c71054,148550,71634,149967,71892,149967c72729,149967,76530,144427,108031,97401c125038,72020,139468,50762,140047,50117c141529,48507,142753,49667,141722,51664c141272,52436,131029,68090,118918,86514c106807,104938,92957,126003,88126,133347c77239,149967,73245,156345,71763,159694c70732,162014,70088,162529,65708,164655c60232,167360,5540,191775,3801,192290c3028,192548,2190,192162,1353,191260l0,189843l1804,158213c4059,119239,4059,119175,5605,116598c6313,115439,16491,101073,28216,84710c40004,68284,58364,42516,69058,27441c79816,12302,88963,0,89414,0x">
                <v:stroke weight="0pt" endcap="flat" joinstyle="miter" miterlimit="10" on="false" color="#000000" opacity="0"/>
                <v:fill on="true" color="#000000"/>
              </v:shape>
              <v:shape id="Shape 6600" style="position:absolute;width:595;height:657;left:689;top:1227;" coordsize="59588,65711" path="m7934,125c14740,499,28377,2758,34657,4835c49667,9796,58299,18943,59072,30668c59588,37625,59330,38140,54627,40524c50247,42714,38201,48190,22869,54889c17329,57273,12626,59270,12433,59270c12175,59270,451,65711,0,64874c1481,57144,258,55147,837,47223c1031,45162,1739,33953,2383,22293c3028,10569,3736,713,3930,455c4155,84,5665,0,7934,125x">
                <v:stroke weight="0pt" endcap="flat" joinstyle="miter" miterlimit="10" on="false" color="#000000" opacity="0"/>
                <v:fill on="true" color="#000000"/>
              </v:shape>
              <v:shape id="Shape 6601" style="position:absolute;width:1427;height:1925;left:647;top:0;" coordsize="142753,192548" path="m1353,191260l0,189843l1804,158213c4059,119239,4059,119175,5605,116598c6313,115439,16491,101073,28216,84710c40004,68284,58364,42516,69058,27441c79816,12302,88963,0,89414,0c91797,0,90187,2769,76659,22095c68800,33240,51020,58492,37170,78204c23320,97981,12111,114214,12240,114343c12433,114472,15654,114923,19455,115374c33112,116920,42130,119368,50762,123749c54885,125939,57204,127614,61198,131543c66610,136954,69186,141077,70668,146875c71054,148550,71634,149967,71892,149967c72729,149967,76530,144427,108031,97401c125038,72020,139468,50762,140047,50117c141529,48507,142753,49667,141722,51664c141272,52436,131029,68090,118918,86514c106807,104938,92957,126003,88126,133347c77239,149967,73245,156345,71763,159694c70732,162014,70088,162529,65708,164655c60232,167360,5540,191775,3801,192290c3028,192548,2190,192162,1353,191260x">
                <v:stroke weight="0.251462pt" endcap="flat" joinstyle="round" on="true" color="#000000"/>
                <v:fill on="false" color="#000000" opacity="0"/>
              </v:shape>
              <v:shape id="Shape 6602" style="position:absolute;width:595;height:667;left:689;top:1216;" coordsize="59588,66738" path="m22869,55916c38201,49216,50247,43741,54627,41550c59330,39167,59588,38652,59072,31694c58299,19970,49667,10822,34657,5862c26283,3092,4831,0,3930,1482c3736,1739,3028,11595,2383,23320c1739,34980,1031,46188,837,48250c258,56174,1481,58170,0,65901c451,66738,12175,60296,12433,60296c12626,60296,17329,58299,22869,55916x">
                <v:stroke weight="0.251462pt" endcap="flat" joinstyle="round" on="true" color="#000000"/>
                <v:fill on="false" color="#000000" opacity="0"/>
              </v:shape>
              <v:shape id="Shape 6603" style="position:absolute;width:776;height:1114;left:921;top:64;" coordsize="77625,111445" path="m0,111445l77625,0">
                <v:stroke weight="0.395373pt" endcap="round" joinstyle="miter" miterlimit="10" on="true" color="#000000"/>
                <v:fill on="false" color="#000000" opacity="0"/>
              </v:shape>
              <v:shape id="Shape 6604" style="position:absolute;width:740;height:1090;left:1134;top:165;" coordsize="74083,109061" path="m0,109061l74083,0">
                <v:stroke weight="0.395373pt" endcap="round" joinstyle="miter" miterlimit="10" on="true" color="#000000"/>
                <v:fill on="false" color="#000000" opacity="0"/>
              </v:shape>
              <v:shape id="Shape 6605" style="position:absolute;width:705;height:1025;left:1276;top:349;" coordsize="70539,102556" path="m0,102556l69315,2385l70539,0">
                <v:stroke weight="0.395373pt" endcap="round" joinstyle="round" on="true" color="#000000"/>
                <v:fill on="false" color="#000000" opacity="0"/>
              </v:shape>
              <v:shape id="Shape 6606" style="position:absolute;width:835;height:1114;left:776;top:47;" coordsize="83552,111446" path="m76272,64c77367,0,81619,3350,82392,4832c83552,7086,83423,8697,81877,12304c80331,15847,13850,111446,12948,111381c12626,111381,9727,110930,6442,110479c3221,109964,451,109448,322,109384c0,109126,17458,83810,46382,42711c59523,23964,71505,6700,73051,4316c74597,1997,76015,64,76272,64x">
                <v:stroke weight="0pt" endcap="round" joinstyle="round" on="false" color="#000000" opacity="0"/>
                <v:fill on="true" color="#d40000"/>
              </v:shape>
              <v:shape id="Shape 6607" style="position:absolute;width:881;height:1072;left:950;top:148;" coordsize="88191,107242" path="m79855,32c82328,65,84454,951,86194,2691l88191,4686l53403,55965c32274,87143,18295,107242,17780,107178c17264,107178,15267,106469,13399,105696c11467,104859,7666,103699,4960,102991l0,101831l1739,99383c2706,98030,17973,76128,35688,50682l67898,4429l71440,2496c74565,821,77383,0,79855,32x">
                <v:stroke weight="0pt" endcap="round" joinstyle="round" on="false" color="#000000" opacity="0"/>
                <v:fill on="true" color="#d40000"/>
              </v:shape>
              <v:shape id="Shape 6608" style="position:absolute;width:764;height:1113;left:1170;top:220;" coordsize="76465,111316" path="m68478,579c68864,0,71892,2771,73825,5604c75693,8310,76079,9469,76272,12626c76465,14945,76272,16877,75757,17779c74727,19712,13013,108997,11853,110286c10887,111316,10694,111188,7924,108353c6313,106678,3801,104617,2383,103779c966,102942,0,101976,129,101525c322,101074,65515,4702,68478,579x">
                <v:stroke weight="0pt" endcap="round" joinstyle="round" on="false" color="#000000" opacity="0"/>
                <v:fill on="true" color="#d40000"/>
              </v:shape>
              <v:shape id="Shape 6609" style="position:absolute;width:728;height:1080;left:1306;top:420;" coordsize="72858,108032" path="m65965,0c68607,0,72858,4832,72858,7795c72858,8826,68414,15912,59459,29118c52115,40005,37685,61328,27507,76466c6893,106937,6120,108032,5669,106743c5540,106228,4960,104489,4445,102814c3930,101139,2706,98562,1740,97016l0,94246l32596,47155c50570,21195,65579,0,65965,0x">
                <v:stroke weight="0pt" endcap="round" joinstyle="round" on="false" color="#000000" opacity="0"/>
                <v:fill on="true" color="#d40000"/>
              </v:shape>
              <v:shape id="Shape 6610" style="position:absolute;width:284;height:167;left:688;top:1584;" coordsize="28409,16749" path="m0,709c15525,0,24737,5605,28409,16749">
                <v:stroke weight="0.316294pt" endcap="round" joinstyle="miter" miterlimit="10" on="true" color="#000000"/>
                <v:fill on="false" color="#000000" opacity="0"/>
              </v:shape>
              <v:shape id="Shape 6611" style="position:absolute;width:263;height:264;left:690;top:1611;" coordsize="26347,26476" path="m1933,64c2448,0,5540,129,6828,258c9405,515,12240,1160,14172,1868c15461,2319,17329,3285,18359,3994c19583,4767,20356,5411,21452,6571c22998,8117,24028,9598,25059,11660c25574,12755,26347,14752,26283,14816c26154,14945,15332,19583,13657,20228c12948,20485,12046,20872,11660,21065c3672,25123,1417,26219,322,26412l0,26476l193,25252c644,22611,709,22225,773,15911c837,10694,837,9470,1031,6635c1160,4831,1288,2641,1353,1739l1482,129l1933,64x">
                <v:stroke weight="0pt" endcap="round" joinstyle="miter" miterlimit="10" on="false" color="#000000" opacity="0"/>
                <v:fill on="true" color="#000000"/>
              </v:shape>
              <v:shape id="Shape 6612" style="position:absolute;width:581;height:513;left:707;top:1231;" coordsize="58106,51342" path="m2512,0l7923,322c13270,580,23642,2255,29311,3736c40842,6700,50440,13335,54305,20936c57140,26412,58106,35495,56109,37621c55207,38652,50505,41035,38651,46382c27636,51342,28602,51149,27443,48572c23642,40004,15525,34851,4380,34013l0,33691l258,30277c386,28409,837,21516,1224,15074c1675,8568,2061,2512,2255,1610l2512,0x">
                <v:stroke weight="0pt" endcap="round" joinstyle="miter" miterlimit="10" on="false" color="#000000" opacity="0"/>
                <v:fill on="true" color="#e9c6af"/>
              </v:shape>
              <v:shape id="Shape 6613" style="position:absolute;width:581;height:513;left:707;top:1231;" coordsize="58106,51342" path="m27443,48572c23642,40004,15525,34851,4380,34013l0,33691l258,30277c386,28409,837,21516,1224,15074c1675,8568,2061,2512,2255,1610l2512,0l7923,322c13270,580,23642,2255,29311,3736c40842,6700,50440,13335,54305,20936c57140,26412,58106,35495,56109,37621c55207,38652,50505,41035,38651,46382c27636,51342,28602,51149,27443,48572x">
                <v:stroke weight="0.000272878pt" endcap="round" joinstyle="round" on="true" color="#695000"/>
                <v:fill on="false" color="#000000" opacity="0"/>
              </v:shape>
              <w10:wrap type="square"/>
            </v:group>
          </w:pict>
        </mc:Fallback>
      </mc:AlternateContent>
    </w:r>
    <w:r>
      <w:rPr>
        <w:b/>
      </w:rPr>
      <w:t>Cours - NSI - Simulation d’un réseaux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FA2AC2" w14:textId="77777777" w:rsidR="00AF3DDE" w:rsidRDefault="00AF3DDE">
    <w:pPr>
      <w:spacing w:after="160" w:line="259" w:lineRule="auto"/>
      <w:ind w:left="0" w:firstLine="0"/>
      <w:jc w:val="left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3685E5" w14:textId="77777777" w:rsidR="00AF3DDE" w:rsidRDefault="00AF3DDE">
    <w:pPr>
      <w:spacing w:after="0" w:line="259" w:lineRule="auto"/>
      <w:ind w:left="0" w:right="671" w:firstLine="0"/>
      <w:jc w:val="right"/>
    </w:pPr>
    <w:r>
      <w:rPr>
        <w:b/>
      </w:rPr>
      <w:t>Cours - NSI - Simulation d’un réseaux</w:t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0D3FD1A" w14:textId="62255D66" w:rsidR="00AF3DDE" w:rsidRPr="007320F3" w:rsidRDefault="00AF3DDE" w:rsidP="007320F3">
    <w:pPr>
      <w:pStyle w:val="En-tte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037F77" w14:textId="77777777" w:rsidR="00AF3DDE" w:rsidRDefault="00AF3DDE">
    <w:pPr>
      <w:spacing w:after="0" w:line="259" w:lineRule="auto"/>
      <w:ind w:left="0" w:right="671" w:firstLine="0"/>
      <w:jc w:val="right"/>
    </w:pPr>
    <w:r>
      <w:rPr>
        <w:b/>
      </w:rPr>
      <w:t>Cours - NSI - Simulation d’un réseaux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926BA2"/>
    <w:multiLevelType w:val="hybridMultilevel"/>
    <w:tmpl w:val="F620C79A"/>
    <w:lvl w:ilvl="0" w:tplc="1618D684">
      <w:start w:val="1"/>
      <w:numFmt w:val="decimal"/>
      <w:lvlText w:val="%1."/>
      <w:lvlJc w:val="left"/>
      <w:pPr>
        <w:ind w:left="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4964414">
      <w:start w:val="1"/>
      <w:numFmt w:val="lowerLetter"/>
      <w:lvlText w:val="%2"/>
      <w:lvlJc w:val="left"/>
      <w:pPr>
        <w:ind w:left="1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03ECE388">
      <w:start w:val="1"/>
      <w:numFmt w:val="lowerRoman"/>
      <w:lvlText w:val="%3"/>
      <w:lvlJc w:val="left"/>
      <w:pPr>
        <w:ind w:left="24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292AC64">
      <w:start w:val="1"/>
      <w:numFmt w:val="decimal"/>
      <w:lvlText w:val="%4"/>
      <w:lvlJc w:val="left"/>
      <w:pPr>
        <w:ind w:left="31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5E0770E">
      <w:start w:val="1"/>
      <w:numFmt w:val="lowerLetter"/>
      <w:lvlText w:val="%5"/>
      <w:lvlJc w:val="left"/>
      <w:pPr>
        <w:ind w:left="38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DA0DA24">
      <w:start w:val="1"/>
      <w:numFmt w:val="lowerRoman"/>
      <w:lvlText w:val="%6"/>
      <w:lvlJc w:val="left"/>
      <w:pPr>
        <w:ind w:left="45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786CAD8">
      <w:start w:val="1"/>
      <w:numFmt w:val="decimal"/>
      <w:lvlText w:val="%7"/>
      <w:lvlJc w:val="left"/>
      <w:pPr>
        <w:ind w:left="52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982663C">
      <w:start w:val="1"/>
      <w:numFmt w:val="lowerLetter"/>
      <w:lvlText w:val="%8"/>
      <w:lvlJc w:val="left"/>
      <w:pPr>
        <w:ind w:left="60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E10BC2A">
      <w:start w:val="1"/>
      <w:numFmt w:val="lowerRoman"/>
      <w:lvlText w:val="%9"/>
      <w:lvlJc w:val="left"/>
      <w:pPr>
        <w:ind w:left="67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FAC45C0"/>
    <w:multiLevelType w:val="hybridMultilevel"/>
    <w:tmpl w:val="548269DC"/>
    <w:lvl w:ilvl="0" w:tplc="8A64B638">
      <w:start w:val="4"/>
      <w:numFmt w:val="decimal"/>
      <w:lvlText w:val="%1."/>
      <w:lvlJc w:val="left"/>
      <w:pPr>
        <w:ind w:left="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48E9D00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4ECC546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C20014D8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ABCB0B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5CC802C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923A5042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AB8A69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194713E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16718BF"/>
    <w:multiLevelType w:val="hybridMultilevel"/>
    <w:tmpl w:val="F8EC3892"/>
    <w:lvl w:ilvl="0" w:tplc="B58EADE2">
      <w:start w:val="1"/>
      <w:numFmt w:val="decimal"/>
      <w:lvlText w:val="%1."/>
      <w:lvlJc w:val="left"/>
      <w:pPr>
        <w:ind w:left="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241A7578">
      <w:start w:val="1"/>
      <w:numFmt w:val="lowerLetter"/>
      <w:lvlText w:val="%2"/>
      <w:lvlJc w:val="left"/>
      <w:pPr>
        <w:ind w:left="13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105A93E4">
      <w:start w:val="1"/>
      <w:numFmt w:val="lowerRoman"/>
      <w:lvlText w:val="%3"/>
      <w:lvlJc w:val="left"/>
      <w:pPr>
        <w:ind w:left="20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ABA5BA8">
      <w:start w:val="1"/>
      <w:numFmt w:val="decimal"/>
      <w:lvlText w:val="%4"/>
      <w:lvlJc w:val="left"/>
      <w:pPr>
        <w:ind w:left="27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B89245DC">
      <w:start w:val="1"/>
      <w:numFmt w:val="lowerLetter"/>
      <w:lvlText w:val="%5"/>
      <w:lvlJc w:val="left"/>
      <w:pPr>
        <w:ind w:left="35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9282F99A">
      <w:start w:val="1"/>
      <w:numFmt w:val="lowerRoman"/>
      <w:lvlText w:val="%6"/>
      <w:lvlJc w:val="left"/>
      <w:pPr>
        <w:ind w:left="42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9ECF71E">
      <w:start w:val="1"/>
      <w:numFmt w:val="decimal"/>
      <w:lvlText w:val="%7"/>
      <w:lvlJc w:val="left"/>
      <w:pPr>
        <w:ind w:left="49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2846AD2">
      <w:start w:val="1"/>
      <w:numFmt w:val="lowerLetter"/>
      <w:lvlText w:val="%8"/>
      <w:lvlJc w:val="left"/>
      <w:pPr>
        <w:ind w:left="56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8F2739C">
      <w:start w:val="1"/>
      <w:numFmt w:val="lowerRoman"/>
      <w:lvlText w:val="%9"/>
      <w:lvlJc w:val="left"/>
      <w:pPr>
        <w:ind w:left="63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42A97E26"/>
    <w:multiLevelType w:val="hybridMultilevel"/>
    <w:tmpl w:val="B2667B16"/>
    <w:lvl w:ilvl="0" w:tplc="77C2AABA">
      <w:start w:val="1"/>
      <w:numFmt w:val="decimal"/>
      <w:lvlText w:val="%1."/>
      <w:lvlJc w:val="left"/>
      <w:pPr>
        <w:ind w:left="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FA44784">
      <w:start w:val="1"/>
      <w:numFmt w:val="lowerLetter"/>
      <w:lvlText w:val="%2"/>
      <w:lvlJc w:val="left"/>
      <w:pPr>
        <w:ind w:left="16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CAB23C">
      <w:start w:val="1"/>
      <w:numFmt w:val="lowerRoman"/>
      <w:lvlText w:val="%3"/>
      <w:lvlJc w:val="left"/>
      <w:pPr>
        <w:ind w:left="24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3196C704">
      <w:start w:val="1"/>
      <w:numFmt w:val="decimal"/>
      <w:lvlText w:val="%4"/>
      <w:lvlJc w:val="left"/>
      <w:pPr>
        <w:ind w:left="31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BB6BAA2">
      <w:start w:val="1"/>
      <w:numFmt w:val="lowerLetter"/>
      <w:lvlText w:val="%5"/>
      <w:lvlJc w:val="left"/>
      <w:pPr>
        <w:ind w:left="38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E7CE948">
      <w:start w:val="1"/>
      <w:numFmt w:val="lowerRoman"/>
      <w:lvlText w:val="%6"/>
      <w:lvlJc w:val="left"/>
      <w:pPr>
        <w:ind w:left="45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7823122">
      <w:start w:val="1"/>
      <w:numFmt w:val="decimal"/>
      <w:lvlText w:val="%7"/>
      <w:lvlJc w:val="left"/>
      <w:pPr>
        <w:ind w:left="52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5B1A5236">
      <w:start w:val="1"/>
      <w:numFmt w:val="lowerLetter"/>
      <w:lvlText w:val="%8"/>
      <w:lvlJc w:val="left"/>
      <w:pPr>
        <w:ind w:left="60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70D64304">
      <w:start w:val="1"/>
      <w:numFmt w:val="lowerRoman"/>
      <w:lvlText w:val="%9"/>
      <w:lvlJc w:val="left"/>
      <w:pPr>
        <w:ind w:left="67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5E614C3"/>
    <w:multiLevelType w:val="hybridMultilevel"/>
    <w:tmpl w:val="4B14CAB4"/>
    <w:lvl w:ilvl="0" w:tplc="07DE0D7A">
      <w:start w:val="1"/>
      <w:numFmt w:val="decimal"/>
      <w:lvlText w:val="%1."/>
      <w:lvlJc w:val="left"/>
      <w:pPr>
        <w:ind w:left="869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6B8425A">
      <w:start w:val="1"/>
      <w:numFmt w:val="lowerLetter"/>
      <w:lvlText w:val="%2"/>
      <w:lvlJc w:val="left"/>
      <w:pPr>
        <w:ind w:left="13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4D890B0">
      <w:start w:val="1"/>
      <w:numFmt w:val="lowerRoman"/>
      <w:lvlText w:val="%3"/>
      <w:lvlJc w:val="left"/>
      <w:pPr>
        <w:ind w:left="20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6126FAE">
      <w:start w:val="1"/>
      <w:numFmt w:val="decimal"/>
      <w:lvlText w:val="%4"/>
      <w:lvlJc w:val="left"/>
      <w:pPr>
        <w:ind w:left="27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B8065AC">
      <w:start w:val="1"/>
      <w:numFmt w:val="lowerLetter"/>
      <w:lvlText w:val="%5"/>
      <w:lvlJc w:val="left"/>
      <w:pPr>
        <w:ind w:left="351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64A68E8">
      <w:start w:val="1"/>
      <w:numFmt w:val="lowerRoman"/>
      <w:lvlText w:val="%6"/>
      <w:lvlJc w:val="left"/>
      <w:pPr>
        <w:ind w:left="423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AA470A4">
      <w:start w:val="1"/>
      <w:numFmt w:val="decimal"/>
      <w:lvlText w:val="%7"/>
      <w:lvlJc w:val="left"/>
      <w:pPr>
        <w:ind w:left="495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7E22C9C">
      <w:start w:val="1"/>
      <w:numFmt w:val="lowerLetter"/>
      <w:lvlText w:val="%8"/>
      <w:lvlJc w:val="left"/>
      <w:pPr>
        <w:ind w:left="567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856AC1C">
      <w:start w:val="1"/>
      <w:numFmt w:val="lowerRoman"/>
      <w:lvlText w:val="%9"/>
      <w:lvlJc w:val="left"/>
      <w:pPr>
        <w:ind w:left="639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5CA202C1"/>
    <w:multiLevelType w:val="hybridMultilevel"/>
    <w:tmpl w:val="AE72E39C"/>
    <w:lvl w:ilvl="0" w:tplc="6AA4A33C">
      <w:start w:val="2"/>
      <w:numFmt w:val="decimal"/>
      <w:pStyle w:val="Titre1"/>
      <w:lvlText w:val="%1"/>
      <w:lvlJc w:val="left"/>
      <w:pPr>
        <w:ind w:left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E68C39D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2" w:tplc="54BE7A94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3" w:tplc="08E22F62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4" w:tplc="48204CB2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5" w:tplc="D3BECAD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6" w:tplc="50927BA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7" w:tplc="3E164EE4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8" w:tplc="0F9E6B7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74CC7EE1"/>
    <w:multiLevelType w:val="hybridMultilevel"/>
    <w:tmpl w:val="E0A0D5CA"/>
    <w:lvl w:ilvl="0" w:tplc="D0641946">
      <w:numFmt w:val="bullet"/>
      <w:lvlText w:val="—"/>
      <w:lvlJc w:val="left"/>
      <w:pPr>
        <w:ind w:left="1068" w:hanging="360"/>
      </w:pPr>
      <w:rPr>
        <w:rFonts w:ascii="Calibri" w:eastAsia="Calibr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93985"/>
    <w:rsid w:val="00093985"/>
    <w:rsid w:val="0018234C"/>
    <w:rsid w:val="00335751"/>
    <w:rsid w:val="00423A74"/>
    <w:rsid w:val="0059071C"/>
    <w:rsid w:val="005D612A"/>
    <w:rsid w:val="005E5632"/>
    <w:rsid w:val="00600B8A"/>
    <w:rsid w:val="007320F3"/>
    <w:rsid w:val="0075245A"/>
    <w:rsid w:val="008D6CB8"/>
    <w:rsid w:val="00AF3DDE"/>
    <w:rsid w:val="00BB386F"/>
    <w:rsid w:val="00C113B9"/>
    <w:rsid w:val="00C72CB4"/>
    <w:rsid w:val="00C73733"/>
    <w:rsid w:val="00DE2865"/>
    <w:rsid w:val="00DF112E"/>
    <w:rsid w:val="00E445BC"/>
    <w:rsid w:val="00EF1EA6"/>
    <w:rsid w:val="00FC18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4:docId w14:val="1A681B9A"/>
  <w15:docId w15:val="{D54F811F-2628-4119-8891-ED5769462F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89" w:line="271" w:lineRule="auto"/>
      <w:ind w:left="3143" w:hanging="10"/>
      <w:jc w:val="both"/>
    </w:pPr>
    <w:rPr>
      <w:rFonts w:ascii="Calibri" w:eastAsia="Calibri" w:hAnsi="Calibri" w:cs="Calibri"/>
      <w:color w:val="000000"/>
      <w:sz w:val="20"/>
    </w:rPr>
  </w:style>
  <w:style w:type="paragraph" w:styleId="Titre1">
    <w:name w:val="heading 1"/>
    <w:next w:val="Normal"/>
    <w:link w:val="Titre1Car"/>
    <w:uiPriority w:val="9"/>
    <w:qFormat/>
    <w:pPr>
      <w:keepNext/>
      <w:keepLines/>
      <w:numPr>
        <w:numId w:val="6"/>
      </w:numPr>
      <w:spacing w:after="0" w:line="265" w:lineRule="auto"/>
      <w:ind w:left="10" w:right="5559" w:hanging="10"/>
      <w:outlineLvl w:val="0"/>
    </w:pPr>
    <w:rPr>
      <w:rFonts w:ascii="Calibri" w:eastAsia="Calibri" w:hAnsi="Calibri" w:cs="Calibri"/>
      <w:b/>
      <w:color w:val="000000"/>
      <w:sz w:val="26"/>
    </w:rPr>
  </w:style>
  <w:style w:type="paragraph" w:styleId="Titre2">
    <w:name w:val="heading 2"/>
    <w:next w:val="Normal"/>
    <w:link w:val="Titre2Car"/>
    <w:uiPriority w:val="9"/>
    <w:unhideWhenUsed/>
    <w:qFormat/>
    <w:pPr>
      <w:keepNext/>
      <w:keepLines/>
      <w:spacing w:after="3"/>
      <w:ind w:left="349" w:hanging="10"/>
      <w:outlineLvl w:val="1"/>
    </w:pPr>
    <w:rPr>
      <w:rFonts w:ascii="Calibri" w:eastAsia="Calibri" w:hAnsi="Calibri" w:cs="Calibri"/>
      <w:b/>
      <w:color w:val="B259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link w:val="Titre2"/>
    <w:rPr>
      <w:rFonts w:ascii="Calibri" w:eastAsia="Calibri" w:hAnsi="Calibri" w:cs="Calibri"/>
      <w:b/>
      <w:color w:val="B25900"/>
      <w:sz w:val="22"/>
    </w:rPr>
  </w:style>
  <w:style w:type="character" w:customStyle="1" w:styleId="Titre1Car">
    <w:name w:val="Titre 1 Car"/>
    <w:link w:val="Titre1"/>
    <w:rPr>
      <w:rFonts w:ascii="Calibri" w:eastAsia="Calibri" w:hAnsi="Calibri" w:cs="Calibri"/>
      <w:b/>
      <w:color w:val="000000"/>
      <w:sz w:val="26"/>
    </w:rPr>
  </w:style>
  <w:style w:type="paragraph" w:styleId="En-tte">
    <w:name w:val="header"/>
    <w:basedOn w:val="Normal"/>
    <w:link w:val="En-tteCar"/>
    <w:uiPriority w:val="99"/>
    <w:unhideWhenUsed/>
    <w:rsid w:val="007320F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7320F3"/>
    <w:rPr>
      <w:rFonts w:ascii="Calibri" w:eastAsia="Calibri" w:hAnsi="Calibri" w:cs="Calibri"/>
      <w:color w:val="000000"/>
      <w:sz w:val="20"/>
    </w:rPr>
  </w:style>
  <w:style w:type="paragraph" w:styleId="Paragraphedeliste">
    <w:name w:val="List Paragraph"/>
    <w:basedOn w:val="Normal"/>
    <w:uiPriority w:val="34"/>
    <w:qFormat/>
    <w:rsid w:val="00C7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g"/><Relationship Id="rId18" Type="http://schemas.openxmlformats.org/officeDocument/2006/relationships/footer" Target="footer2.xml"/><Relationship Id="rId26" Type="http://schemas.openxmlformats.org/officeDocument/2006/relationships/image" Target="media/image12.jpg"/><Relationship Id="rId39" Type="http://schemas.openxmlformats.org/officeDocument/2006/relationships/header" Target="header3.xml"/><Relationship Id="rId21" Type="http://schemas.openxmlformats.org/officeDocument/2006/relationships/image" Target="media/image7.jpg"/><Relationship Id="rId34" Type="http://schemas.openxmlformats.org/officeDocument/2006/relationships/image" Target="media/image20.jpg"/><Relationship Id="rId42" Type="http://schemas.openxmlformats.org/officeDocument/2006/relationships/footer" Target="footer5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29" Type="http://schemas.openxmlformats.org/officeDocument/2006/relationships/image" Target="media/image15.jp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g"/><Relationship Id="rId24" Type="http://schemas.openxmlformats.org/officeDocument/2006/relationships/image" Target="media/image10.jpg"/><Relationship Id="rId32" Type="http://schemas.openxmlformats.org/officeDocument/2006/relationships/image" Target="media/image18.jpg"/><Relationship Id="rId37" Type="http://schemas.openxmlformats.org/officeDocument/2006/relationships/image" Target="media/image23.jpeg"/><Relationship Id="rId40" Type="http://schemas.openxmlformats.org/officeDocument/2006/relationships/header" Target="header4.xml"/><Relationship Id="rId45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6.jpg"/><Relationship Id="rId23" Type="http://schemas.openxmlformats.org/officeDocument/2006/relationships/image" Target="media/image9.jpg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10" Type="http://schemas.openxmlformats.org/officeDocument/2006/relationships/image" Target="media/image1.png"/><Relationship Id="rId19" Type="http://schemas.openxmlformats.org/officeDocument/2006/relationships/header" Target="header2.xml"/><Relationship Id="rId31" Type="http://schemas.openxmlformats.org/officeDocument/2006/relationships/image" Target="media/image17.jpg"/><Relationship Id="rId44" Type="http://schemas.openxmlformats.org/officeDocument/2006/relationships/footer" Target="footer6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jpg"/><Relationship Id="rId22" Type="http://schemas.openxmlformats.org/officeDocument/2006/relationships/image" Target="media/image8.png"/><Relationship Id="rId27" Type="http://schemas.openxmlformats.org/officeDocument/2006/relationships/image" Target="media/image13.jpeg"/><Relationship Id="rId30" Type="http://schemas.openxmlformats.org/officeDocument/2006/relationships/image" Target="media/image16.jpg"/><Relationship Id="rId35" Type="http://schemas.openxmlformats.org/officeDocument/2006/relationships/image" Target="media/image21.jpeg"/><Relationship Id="rId43" Type="http://schemas.openxmlformats.org/officeDocument/2006/relationships/header" Target="header5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jpg"/><Relationship Id="rId17" Type="http://schemas.openxmlformats.org/officeDocument/2006/relationships/footer" Target="footer1.xml"/><Relationship Id="rId25" Type="http://schemas.openxmlformats.org/officeDocument/2006/relationships/image" Target="media/image11.jpg"/><Relationship Id="rId33" Type="http://schemas.openxmlformats.org/officeDocument/2006/relationships/image" Target="media/image19.jpg"/><Relationship Id="rId38" Type="http://schemas.openxmlformats.org/officeDocument/2006/relationships/image" Target="media/image24.jpeg"/><Relationship Id="rId46" Type="http://schemas.openxmlformats.org/officeDocument/2006/relationships/theme" Target="theme/theme1.xml"/><Relationship Id="rId20" Type="http://schemas.openxmlformats.org/officeDocument/2006/relationships/footer" Target="footer3.xml"/><Relationship Id="rId41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B99962F94E5C4CA2A8A07767AA5242" ma:contentTypeVersion="3" ma:contentTypeDescription="Crée un document." ma:contentTypeScope="" ma:versionID="69992aefeb43a143818eba12fbbc471c">
  <xsd:schema xmlns:xsd="http://www.w3.org/2001/XMLSchema" xmlns:xs="http://www.w3.org/2001/XMLSchema" xmlns:p="http://schemas.microsoft.com/office/2006/metadata/properties" xmlns:ns2="4dff41af-dc9d-4999-97e1-e1993e0ed7b4" targetNamespace="http://schemas.microsoft.com/office/2006/metadata/properties" ma:root="true" ma:fieldsID="b848c0bc3baebd4f5f47a25498f56a05" ns2:_="">
    <xsd:import namespace="4dff41af-dc9d-4999-97e1-e1993e0ed7b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dff41af-dc9d-4999-97e1-e1993e0ed7b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2AAA36E-07AF-458E-9AD1-26F0024D6E8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AE15372-AF0F-4F2A-A5F6-2A4FE7E6FBB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dff41af-dc9d-4999-97e1-e1993e0ed7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5756FBA-CA49-454D-91AB-875F85913470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2832FD9E.dotm</Template>
  <TotalTime>202</TotalTime>
  <Pages>8</Pages>
  <Words>713</Words>
  <Characters>3925</Characters>
  <Application>Microsoft Office Word</Application>
  <DocSecurity>0</DocSecurity>
  <Lines>32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CLOOS Sylvain</dc:creator>
  <cp:keywords/>
  <cp:lastModifiedBy>Martin PASQUIER</cp:lastModifiedBy>
  <cp:revision>14</cp:revision>
  <dcterms:created xsi:type="dcterms:W3CDTF">2020-11-19T09:31:00Z</dcterms:created>
  <dcterms:modified xsi:type="dcterms:W3CDTF">2022-11-25T08:50:00Z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0x01010078B99962F94E5C4CA2A8A07767AA5242</vt:lpwstr>
  </property>
</Properties>
</file>